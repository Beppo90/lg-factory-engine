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1168" w14:textId="77777777" w:rsidR="00BB464D" w:rsidRPr="003373F7" w:rsidRDefault="00BB464D" w:rsidP="003373F7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5E3BCBDD" w14:textId="161745F6" w:rsidR="00A63563" w:rsidRPr="003373F7" w:rsidRDefault="00C72CCB" w:rsidP="00EE2275">
      <w:pPr>
        <w:spacing w:after="0" w:line="360" w:lineRule="auto"/>
        <w:rPr>
          <w:rFonts w:ascii="Arial" w:hAnsi="Arial" w:cs="Arial"/>
          <w:b/>
          <w:color w:val="FF0000"/>
          <w:sz w:val="24"/>
          <w:szCs w:val="24"/>
          <w:lang w:val="en-029"/>
        </w:rPr>
      </w:pPr>
      <w:r w:rsidRPr="003373F7">
        <w:rPr>
          <w:rFonts w:ascii="Arial" w:hAnsi="Arial" w:cs="Arial"/>
          <w:b/>
          <w:sz w:val="24"/>
          <w:szCs w:val="24"/>
          <w:lang w:val="en-029"/>
        </w:rPr>
        <w:t>English Learning Guide</w:t>
      </w:r>
      <w:r w:rsidR="00AB2E72">
        <w:rPr>
          <w:rFonts w:ascii="Arial" w:hAnsi="Arial" w:cs="Arial"/>
          <w:b/>
          <w:sz w:val="24"/>
          <w:szCs w:val="24"/>
          <w:lang w:val="en-029"/>
        </w:rPr>
        <w:t xml:space="preserve"> # __: ____________________________</w:t>
      </w:r>
    </w:p>
    <w:p w14:paraId="26976494" w14:textId="77777777" w:rsidR="00BB464D" w:rsidRPr="003373F7" w:rsidRDefault="00BB464D" w:rsidP="00EE2275">
      <w:pPr>
        <w:spacing w:after="0" w:line="360" w:lineRule="auto"/>
        <w:rPr>
          <w:rFonts w:ascii="Arial" w:hAnsi="Arial" w:cs="Arial"/>
          <w:b/>
          <w:color w:val="FF0000"/>
          <w:sz w:val="24"/>
          <w:szCs w:val="24"/>
          <w:lang w:val="en-029"/>
        </w:rPr>
      </w:pPr>
    </w:p>
    <w:p w14:paraId="590B6D9E" w14:textId="1DAE1279" w:rsidR="00F86752" w:rsidRPr="00C91B12" w:rsidRDefault="00F86752" w:rsidP="00EE2275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203AD15" w14:textId="2512FF07" w:rsidR="00C91B12" w:rsidRDefault="00C91B12" w:rsidP="00EE2275">
      <w:pPr>
        <w:pStyle w:val="Ttulo3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IDENTIFICACIÓN DE LA GUIA DE APRENDIZAJE </w:t>
      </w:r>
      <w:r w:rsidR="00EE2275">
        <w:rPr>
          <w:rFonts w:ascii="Arial" w:hAnsi="Arial" w:cs="Arial"/>
          <w:sz w:val="24"/>
          <w:szCs w:val="24"/>
        </w:rPr>
        <w:t xml:space="preserve"> </w:t>
      </w:r>
    </w:p>
    <w:p w14:paraId="601AC18F" w14:textId="77777777" w:rsidR="00EE2275" w:rsidRPr="00C91B12" w:rsidRDefault="00EE2275" w:rsidP="00EE2275">
      <w:pPr>
        <w:pStyle w:val="Prrafodelista"/>
        <w:spacing w:line="360" w:lineRule="auto"/>
        <w:ind w:left="708"/>
        <w:rPr>
          <w:rFonts w:ascii="Arial" w:hAnsi="Arial" w:cs="Arial"/>
          <w:b/>
          <w:sz w:val="24"/>
          <w:szCs w:val="24"/>
        </w:rPr>
      </w:pPr>
    </w:p>
    <w:p w14:paraId="7D807DE3" w14:textId="2A671D3D" w:rsidR="00EE2275" w:rsidRPr="003373F7" w:rsidRDefault="00EE2275" w:rsidP="00EE2275">
      <w:pPr>
        <w:pStyle w:val="Prrafodelista"/>
        <w:numPr>
          <w:ilvl w:val="0"/>
          <w:numId w:val="2"/>
        </w:numPr>
        <w:spacing w:line="360" w:lineRule="auto"/>
        <w:ind w:left="348"/>
        <w:rPr>
          <w:rFonts w:ascii="Arial" w:hAnsi="Arial" w:cs="Arial"/>
          <w:sz w:val="24"/>
          <w:szCs w:val="24"/>
        </w:rPr>
      </w:pPr>
      <w:r w:rsidRPr="003373F7">
        <w:rPr>
          <w:rFonts w:ascii="Arial" w:hAnsi="Arial" w:cs="Arial"/>
          <w:sz w:val="24"/>
          <w:szCs w:val="24"/>
        </w:rPr>
        <w:t xml:space="preserve">Denominación del Programa de Formación: </w:t>
      </w:r>
    </w:p>
    <w:p w14:paraId="456A5FBB" w14:textId="50D96714" w:rsidR="00EE2275" w:rsidRPr="003373F7" w:rsidRDefault="00EE2275" w:rsidP="00EE2275">
      <w:pPr>
        <w:pStyle w:val="Prrafodelista"/>
        <w:numPr>
          <w:ilvl w:val="0"/>
          <w:numId w:val="2"/>
        </w:numPr>
        <w:spacing w:line="360" w:lineRule="auto"/>
        <w:ind w:left="348"/>
        <w:rPr>
          <w:rFonts w:ascii="Arial" w:hAnsi="Arial" w:cs="Arial"/>
          <w:sz w:val="24"/>
          <w:szCs w:val="24"/>
        </w:rPr>
      </w:pPr>
      <w:r w:rsidRPr="003373F7">
        <w:rPr>
          <w:rFonts w:ascii="Arial" w:hAnsi="Arial" w:cs="Arial"/>
          <w:sz w:val="24"/>
          <w:szCs w:val="24"/>
        </w:rPr>
        <w:t xml:space="preserve">Código del Programa de Formación: </w:t>
      </w:r>
    </w:p>
    <w:p w14:paraId="1CE762ED" w14:textId="77777777" w:rsidR="00EE2275" w:rsidRPr="003373F7" w:rsidRDefault="00EE2275" w:rsidP="00EE2275">
      <w:pPr>
        <w:pStyle w:val="Prrafodelista"/>
        <w:numPr>
          <w:ilvl w:val="0"/>
          <w:numId w:val="2"/>
        </w:numPr>
        <w:spacing w:line="360" w:lineRule="auto"/>
        <w:ind w:left="348"/>
        <w:rPr>
          <w:rFonts w:ascii="Arial" w:hAnsi="Arial" w:cs="Arial"/>
          <w:sz w:val="24"/>
          <w:szCs w:val="24"/>
        </w:rPr>
      </w:pPr>
      <w:r w:rsidRPr="003373F7">
        <w:rPr>
          <w:rFonts w:ascii="Arial" w:hAnsi="Arial" w:cs="Arial"/>
          <w:sz w:val="24"/>
          <w:szCs w:val="24"/>
        </w:rPr>
        <w:t>Nombre del Proyecto Formativo (si aplica):</w:t>
      </w:r>
    </w:p>
    <w:p w14:paraId="73CAD757" w14:textId="77777777" w:rsidR="00EE2275" w:rsidRPr="003373F7" w:rsidRDefault="00EE2275" w:rsidP="00EE2275">
      <w:pPr>
        <w:pStyle w:val="Prrafodelista"/>
        <w:numPr>
          <w:ilvl w:val="0"/>
          <w:numId w:val="2"/>
        </w:numPr>
        <w:spacing w:line="360" w:lineRule="auto"/>
        <w:ind w:left="348"/>
        <w:rPr>
          <w:rFonts w:ascii="Arial" w:hAnsi="Arial" w:cs="Arial"/>
          <w:sz w:val="24"/>
          <w:szCs w:val="24"/>
        </w:rPr>
      </w:pPr>
      <w:r w:rsidRPr="003373F7">
        <w:rPr>
          <w:rFonts w:ascii="Arial" w:hAnsi="Arial" w:cs="Arial"/>
          <w:sz w:val="24"/>
          <w:szCs w:val="24"/>
        </w:rPr>
        <w:t>Fase del Proyecto (si aplica): Análisis / Planeación</w:t>
      </w:r>
    </w:p>
    <w:p w14:paraId="47B41C1E" w14:textId="77777777" w:rsidR="00EE2275" w:rsidRPr="003373F7" w:rsidRDefault="00EE2275" w:rsidP="00EE2275">
      <w:pPr>
        <w:pStyle w:val="Prrafodelista"/>
        <w:numPr>
          <w:ilvl w:val="0"/>
          <w:numId w:val="2"/>
        </w:numPr>
        <w:spacing w:line="360" w:lineRule="auto"/>
        <w:ind w:left="348"/>
        <w:rPr>
          <w:rFonts w:ascii="Arial" w:hAnsi="Arial" w:cs="Arial"/>
          <w:sz w:val="24"/>
          <w:szCs w:val="24"/>
        </w:rPr>
      </w:pPr>
      <w:r w:rsidRPr="003373F7">
        <w:rPr>
          <w:rFonts w:ascii="Arial" w:hAnsi="Arial" w:cs="Arial"/>
          <w:sz w:val="24"/>
          <w:szCs w:val="24"/>
        </w:rPr>
        <w:t xml:space="preserve">Actividad de Proyecto Formativo (si aplica): </w:t>
      </w:r>
    </w:p>
    <w:p w14:paraId="63A779F2" w14:textId="77777777" w:rsidR="00EE2275" w:rsidRPr="003373F7" w:rsidRDefault="00EE2275" w:rsidP="00EE2275">
      <w:pPr>
        <w:pStyle w:val="Prrafodelista"/>
        <w:numPr>
          <w:ilvl w:val="0"/>
          <w:numId w:val="2"/>
        </w:numPr>
        <w:spacing w:line="360" w:lineRule="auto"/>
        <w:ind w:left="348"/>
        <w:rPr>
          <w:rFonts w:ascii="Arial" w:hAnsi="Arial" w:cs="Arial"/>
          <w:sz w:val="24"/>
          <w:szCs w:val="24"/>
        </w:rPr>
      </w:pPr>
      <w:r w:rsidRPr="003373F7">
        <w:rPr>
          <w:rFonts w:ascii="Arial" w:hAnsi="Arial" w:cs="Arial"/>
          <w:sz w:val="24"/>
          <w:szCs w:val="24"/>
        </w:rPr>
        <w:t>Competencia: Interactuar en lengua inglesa de forma oral y escrita dentro de contextos sociales y laborales según los criterios establecidos por el marco común europeo de referencia para las lenguas.</w:t>
      </w:r>
    </w:p>
    <w:p w14:paraId="2AFE2AF5" w14:textId="77777777" w:rsidR="00EE2275" w:rsidRPr="003373F7" w:rsidRDefault="00EE2275" w:rsidP="00EE2275">
      <w:pPr>
        <w:pStyle w:val="Prrafodelista"/>
        <w:numPr>
          <w:ilvl w:val="0"/>
          <w:numId w:val="2"/>
        </w:numPr>
        <w:ind w:left="348"/>
        <w:rPr>
          <w:rFonts w:ascii="Arial" w:hAnsi="Arial" w:cs="Arial"/>
          <w:sz w:val="24"/>
          <w:szCs w:val="24"/>
        </w:rPr>
      </w:pPr>
      <w:r w:rsidRPr="003373F7">
        <w:rPr>
          <w:rFonts w:ascii="Arial" w:hAnsi="Arial" w:cs="Arial"/>
          <w:sz w:val="24"/>
          <w:szCs w:val="24"/>
        </w:rPr>
        <w:t>Resultados de Aprendizaje: Describir de forma oral y escrita, en inglés básico, personas, situaciones y lugares de acuerdo con su contexto laboral y personal inmediato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73C2BE03" w14:textId="78D69828" w:rsidR="00EE2275" w:rsidRDefault="00EE2275" w:rsidP="00EE2275">
      <w:pPr>
        <w:pStyle w:val="Prrafodelista"/>
        <w:numPr>
          <w:ilvl w:val="0"/>
          <w:numId w:val="2"/>
        </w:numPr>
        <w:ind w:left="348"/>
        <w:rPr>
          <w:rFonts w:ascii="Arial" w:hAnsi="Arial" w:cs="Arial"/>
          <w:bCs/>
          <w:sz w:val="24"/>
          <w:szCs w:val="24"/>
          <w:lang w:val="en-029"/>
        </w:rPr>
      </w:pPr>
      <w:r w:rsidRPr="003373F7">
        <w:rPr>
          <w:rFonts w:ascii="Arial" w:hAnsi="Arial" w:cs="Arial"/>
          <w:sz w:val="24"/>
          <w:szCs w:val="24"/>
        </w:rPr>
        <w:t xml:space="preserve">Duración de la Guía de Aprendizaje (horas): </w:t>
      </w:r>
      <w:r w:rsidR="00FF258F">
        <w:rPr>
          <w:rFonts w:ascii="Arial" w:hAnsi="Arial" w:cs="Arial"/>
          <w:sz w:val="24"/>
          <w:szCs w:val="24"/>
        </w:rPr>
        <w:t>30</w:t>
      </w:r>
      <w:r w:rsidRPr="003373F7">
        <w:rPr>
          <w:rFonts w:ascii="Arial" w:hAnsi="Arial" w:cs="Arial"/>
          <w:sz w:val="24"/>
          <w:szCs w:val="24"/>
        </w:rPr>
        <w:t xml:space="preserve"> horas divididas en </w:t>
      </w:r>
      <w:r w:rsidR="00FF258F">
        <w:rPr>
          <w:rFonts w:ascii="Arial" w:hAnsi="Arial" w:cs="Arial"/>
          <w:sz w:val="24"/>
          <w:szCs w:val="24"/>
        </w:rPr>
        <w:t>5</w:t>
      </w:r>
      <w:r w:rsidRPr="003373F7">
        <w:rPr>
          <w:rFonts w:ascii="Arial" w:hAnsi="Arial" w:cs="Arial"/>
          <w:sz w:val="24"/>
          <w:szCs w:val="24"/>
        </w:rPr>
        <w:t xml:space="preserve"> </w:t>
      </w:r>
      <w:r w:rsidR="00FF258F">
        <w:rPr>
          <w:rFonts w:ascii="Arial" w:hAnsi="Arial" w:cs="Arial"/>
          <w:sz w:val="24"/>
          <w:szCs w:val="24"/>
        </w:rPr>
        <w:t>sesiones</w:t>
      </w:r>
      <w:r w:rsidRPr="003373F7">
        <w:rPr>
          <w:rFonts w:ascii="Arial" w:hAnsi="Arial" w:cs="Arial"/>
          <w:sz w:val="24"/>
          <w:szCs w:val="24"/>
        </w:rPr>
        <w:t xml:space="preserve"> de </w:t>
      </w:r>
      <w:r w:rsidR="00FF258F">
        <w:rPr>
          <w:rFonts w:ascii="Arial" w:hAnsi="Arial" w:cs="Arial"/>
          <w:sz w:val="24"/>
          <w:szCs w:val="24"/>
        </w:rPr>
        <w:t>6</w:t>
      </w:r>
      <w:r w:rsidRPr="003373F7">
        <w:rPr>
          <w:rFonts w:ascii="Arial" w:hAnsi="Arial" w:cs="Arial"/>
          <w:sz w:val="24"/>
          <w:szCs w:val="24"/>
        </w:rPr>
        <w:t xml:space="preserve"> horas cada uno. Presenciales </w:t>
      </w:r>
      <w:r w:rsidR="00906B4C">
        <w:rPr>
          <w:rFonts w:ascii="Arial" w:hAnsi="Arial" w:cs="Arial"/>
          <w:sz w:val="24"/>
          <w:szCs w:val="24"/>
        </w:rPr>
        <w:t>24h</w:t>
      </w:r>
      <w:r w:rsidRPr="003373F7">
        <w:rPr>
          <w:rFonts w:ascii="Arial" w:hAnsi="Arial" w:cs="Arial"/>
          <w:sz w:val="24"/>
          <w:szCs w:val="24"/>
        </w:rPr>
        <w:t>+ Trabajo autónomo</w:t>
      </w:r>
      <w:r w:rsidR="00906B4C">
        <w:rPr>
          <w:rFonts w:ascii="Arial" w:hAnsi="Arial" w:cs="Arial"/>
          <w:sz w:val="24"/>
          <w:szCs w:val="24"/>
        </w:rPr>
        <w:t xml:space="preserve"> 6h</w:t>
      </w:r>
      <w:r w:rsidRPr="003373F7">
        <w:rPr>
          <w:rFonts w:ascii="Arial" w:hAnsi="Arial" w:cs="Arial"/>
          <w:sz w:val="24"/>
          <w:szCs w:val="24"/>
        </w:rPr>
        <w:t xml:space="preserve">. </w:t>
      </w:r>
    </w:p>
    <w:p w14:paraId="543F040D" w14:textId="4C2F0598" w:rsidR="003373F7" w:rsidRDefault="00A956FA" w:rsidP="003373F7">
      <w:pPr>
        <w:rPr>
          <w:rFonts w:ascii="Arial" w:hAnsi="Arial" w:cs="Arial"/>
          <w:bCs/>
          <w:sz w:val="24"/>
          <w:szCs w:val="24"/>
          <w:lang w:val="en-029"/>
        </w:rPr>
      </w:pPr>
      <w:r>
        <w:pict w14:anchorId="4BCF18D5">
          <v:rect id="Horizontal Line 1" o:spid="_x0000_s2052" alt="" style="width:481.9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D6668D" w14:textId="662F0044" w:rsidR="00C91B12" w:rsidRPr="00C91B12" w:rsidRDefault="00C91B12" w:rsidP="00EE2275">
      <w:pPr>
        <w:pStyle w:val="Ttulo3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C91B12">
        <w:rPr>
          <w:rFonts w:ascii="Arial" w:hAnsi="Arial" w:cs="Arial"/>
          <w:sz w:val="24"/>
          <w:szCs w:val="24"/>
        </w:rPr>
        <w:t>PRESENTACIÓN</w:t>
      </w:r>
    </w:p>
    <w:p w14:paraId="5EE13B68" w14:textId="77777777" w:rsidR="00C91B12" w:rsidRDefault="00C91B12" w:rsidP="00C91B12">
      <w:pPr>
        <w:pStyle w:val="Prrafodelista"/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14F6A7CA" w14:textId="1597104B" w:rsidR="003373F7" w:rsidRPr="003373F7" w:rsidRDefault="00A956FA" w:rsidP="003373F7">
      <w:pPr>
        <w:rPr>
          <w:lang w:val="en-029"/>
        </w:rPr>
      </w:pPr>
      <w:r>
        <w:pict w14:anchorId="01B10526">
          <v:rect id="Horizontal Line 2" o:spid="_x0000_s2051" alt="" style="width:481.9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82C47E" w14:textId="3CD1C602" w:rsidR="00F566B0" w:rsidRPr="00C91B12" w:rsidRDefault="00F566B0" w:rsidP="00EE2275">
      <w:pPr>
        <w:pStyle w:val="Ttulo3"/>
        <w:rPr>
          <w:rFonts w:ascii="Arial" w:hAnsi="Arial" w:cs="Arial"/>
          <w:sz w:val="24"/>
          <w:szCs w:val="24"/>
        </w:rPr>
      </w:pPr>
      <w:r w:rsidRPr="00C91B12">
        <w:rPr>
          <w:rFonts w:ascii="Arial" w:hAnsi="Arial" w:cs="Arial"/>
          <w:sz w:val="24"/>
          <w:szCs w:val="24"/>
        </w:rPr>
        <w:t>3. FORMULACIÓN DE LAS ACTIVIDADES DE APRENDIZAJE</w:t>
      </w:r>
    </w:p>
    <w:p w14:paraId="76F52FA8" w14:textId="0E928D7B" w:rsidR="00F566B0" w:rsidRPr="003373F7" w:rsidRDefault="00F566B0" w:rsidP="003373F7">
      <w:pPr>
        <w:pStyle w:val="NormalWeb"/>
        <w:rPr>
          <w:rFonts w:ascii="Arial" w:hAnsi="Arial" w:cs="Arial"/>
        </w:rPr>
      </w:pPr>
      <w:r w:rsidRPr="003373F7">
        <w:rPr>
          <w:rFonts w:ascii="Arial" w:hAnsi="Arial" w:cs="Arial"/>
          <w:b/>
          <w:bCs/>
        </w:rPr>
        <w:t>3.1</w:t>
      </w:r>
      <w:r w:rsidR="003C6F5A">
        <w:rPr>
          <w:rFonts w:ascii="Arial" w:hAnsi="Arial" w:cs="Arial"/>
          <w:b/>
          <w:bCs/>
        </w:rPr>
        <w:t>.</w:t>
      </w:r>
      <w:r w:rsidRPr="003373F7">
        <w:rPr>
          <w:rFonts w:ascii="Arial" w:hAnsi="Arial" w:cs="Arial"/>
          <w:b/>
          <w:bCs/>
        </w:rPr>
        <w:t xml:space="preserve"> Actividades de Reflexión Inicial</w:t>
      </w:r>
    </w:p>
    <w:p w14:paraId="39BAC93C" w14:textId="7644162E" w:rsidR="00F566B0" w:rsidRPr="003373F7" w:rsidRDefault="00F566B0" w:rsidP="003373F7">
      <w:pPr>
        <w:pStyle w:val="NormalWeb"/>
        <w:rPr>
          <w:rFonts w:ascii="Arial" w:hAnsi="Arial" w:cs="Arial"/>
        </w:rPr>
      </w:pPr>
      <w:r w:rsidRPr="003373F7">
        <w:rPr>
          <w:rFonts w:ascii="Arial" w:hAnsi="Arial" w:cs="Arial"/>
          <w:b/>
          <w:bCs/>
        </w:rPr>
        <w:t>3.2</w:t>
      </w:r>
      <w:r w:rsidR="003C6F5A">
        <w:rPr>
          <w:rFonts w:ascii="Arial" w:hAnsi="Arial" w:cs="Arial"/>
          <w:b/>
          <w:bCs/>
        </w:rPr>
        <w:t>.</w:t>
      </w:r>
      <w:r w:rsidRPr="003373F7">
        <w:rPr>
          <w:rFonts w:ascii="Arial" w:hAnsi="Arial" w:cs="Arial"/>
          <w:b/>
          <w:bCs/>
        </w:rPr>
        <w:t xml:space="preserve"> Actividades de Contextualización</w:t>
      </w:r>
    </w:p>
    <w:p w14:paraId="3B6DA924" w14:textId="5556994E" w:rsidR="00F566B0" w:rsidRPr="003373F7" w:rsidRDefault="00F566B0" w:rsidP="003373F7">
      <w:pPr>
        <w:pStyle w:val="NormalWeb"/>
        <w:rPr>
          <w:rFonts w:ascii="Arial" w:hAnsi="Arial" w:cs="Arial"/>
        </w:rPr>
      </w:pPr>
      <w:r w:rsidRPr="003373F7">
        <w:rPr>
          <w:rFonts w:ascii="Arial" w:hAnsi="Arial" w:cs="Arial"/>
          <w:b/>
          <w:bCs/>
        </w:rPr>
        <w:t>3.</w:t>
      </w:r>
      <w:r w:rsidR="003C6F5A">
        <w:rPr>
          <w:rFonts w:ascii="Arial" w:hAnsi="Arial" w:cs="Arial"/>
          <w:b/>
          <w:bCs/>
        </w:rPr>
        <w:t>3.</w:t>
      </w:r>
      <w:r w:rsidRPr="003373F7">
        <w:rPr>
          <w:rFonts w:ascii="Arial" w:hAnsi="Arial" w:cs="Arial"/>
          <w:b/>
          <w:bCs/>
        </w:rPr>
        <w:t xml:space="preserve"> Actividades de Apropiación (Flipped Classroom)</w:t>
      </w:r>
    </w:p>
    <w:p w14:paraId="7A26732B" w14:textId="4CA79D9E" w:rsidR="00F566B0" w:rsidRPr="003373F7" w:rsidRDefault="00F566B0" w:rsidP="003373F7">
      <w:pPr>
        <w:pStyle w:val="NormalWeb"/>
        <w:rPr>
          <w:rFonts w:ascii="Arial" w:hAnsi="Arial" w:cs="Arial"/>
        </w:rPr>
      </w:pPr>
      <w:r w:rsidRPr="003373F7">
        <w:rPr>
          <w:rFonts w:ascii="Arial" w:hAnsi="Arial" w:cs="Arial"/>
          <w:b/>
          <w:bCs/>
        </w:rPr>
        <w:t>3.</w:t>
      </w:r>
      <w:r w:rsidR="003C6F5A">
        <w:rPr>
          <w:rFonts w:ascii="Arial" w:hAnsi="Arial" w:cs="Arial"/>
          <w:b/>
          <w:bCs/>
        </w:rPr>
        <w:t xml:space="preserve">4. </w:t>
      </w:r>
      <w:r w:rsidRPr="003373F7">
        <w:rPr>
          <w:rFonts w:ascii="Arial" w:hAnsi="Arial" w:cs="Arial"/>
          <w:b/>
          <w:bCs/>
        </w:rPr>
        <w:t>Actividades de Transferencia</w:t>
      </w:r>
    </w:p>
    <w:p w14:paraId="3C41D619" w14:textId="77777777" w:rsidR="00F566B0" w:rsidRPr="003373F7" w:rsidRDefault="00A956FA" w:rsidP="003373F7">
      <w:pPr>
        <w:rPr>
          <w:rFonts w:ascii="Arial" w:hAnsi="Arial" w:cs="Arial"/>
          <w:sz w:val="24"/>
          <w:szCs w:val="24"/>
        </w:rPr>
      </w:pPr>
      <w:r>
        <w:pict w14:anchorId="47E35610">
          <v:rect id="Horizontal Line 3" o:spid="_x0000_s2050" alt="" style="width:481.9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0520A7" w14:textId="7EC08A4A" w:rsidR="00C91B12" w:rsidRPr="00C91B12" w:rsidRDefault="00C91B12" w:rsidP="00EE2275">
      <w:pPr>
        <w:pStyle w:val="Ttulo3"/>
        <w:rPr>
          <w:rFonts w:ascii="Arial" w:hAnsi="Arial" w:cs="Arial"/>
          <w:sz w:val="24"/>
          <w:szCs w:val="24"/>
        </w:rPr>
      </w:pPr>
      <w:r w:rsidRPr="00C91B12">
        <w:rPr>
          <w:rFonts w:ascii="Arial" w:eastAsiaTheme="minorEastAsia" w:hAnsi="Arial" w:cs="Arial"/>
          <w:sz w:val="24"/>
          <w:szCs w:val="24"/>
          <w:lang w:eastAsia="es-CO"/>
        </w:rPr>
        <w:lastRenderedPageBreak/>
        <w:t>4.</w:t>
      </w:r>
      <w:r w:rsidRPr="00C91B12">
        <w:rPr>
          <w:rFonts w:ascii="Arial" w:hAnsi="Arial" w:cs="Arial"/>
          <w:sz w:val="24"/>
          <w:szCs w:val="24"/>
        </w:rPr>
        <w:t xml:space="preserve"> </w:t>
      </w:r>
      <w:r w:rsidRPr="00C91B1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C91B12">
        <w:rPr>
          <w:rFonts w:ascii="Arial" w:hAnsi="Arial" w:cs="Arial"/>
          <w:sz w:val="24"/>
          <w:szCs w:val="24"/>
        </w:rPr>
        <w:t xml:space="preserve">PLANTEAMIENTO DE EVIDENCIAS DE APRENDIZAJE PARA LA EVALUACIÓN EN EL PROCESO FORMATIVO.  </w:t>
      </w:r>
    </w:p>
    <w:p w14:paraId="09BB763B" w14:textId="2FAD7578" w:rsidR="00B53D0D" w:rsidRPr="00C91B12" w:rsidRDefault="00743A27" w:rsidP="003373F7">
      <w:pPr>
        <w:spacing w:after="0" w:line="360" w:lineRule="auto"/>
        <w:rPr>
          <w:rFonts w:ascii="Arial" w:eastAsiaTheme="majorEastAsia" w:hAnsi="Arial" w:cs="Arial"/>
          <w:b/>
          <w:sz w:val="24"/>
          <w:szCs w:val="24"/>
        </w:rPr>
      </w:pPr>
      <w:r w:rsidRPr="00C91B12">
        <w:rPr>
          <w:rFonts w:ascii="Arial" w:eastAsiaTheme="majorEastAsia" w:hAnsi="Arial" w:cs="Arial"/>
          <w:b/>
          <w:sz w:val="24"/>
          <w:szCs w:val="24"/>
        </w:rPr>
        <w:t xml:space="preserve"> </w:t>
      </w:r>
    </w:p>
    <w:tbl>
      <w:tblPr>
        <w:tblStyle w:val="Tablaconcuadrcula"/>
        <w:tblW w:w="1020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1275"/>
        <w:gridCol w:w="1843"/>
        <w:gridCol w:w="2552"/>
        <w:gridCol w:w="2404"/>
      </w:tblGrid>
      <w:tr w:rsidR="00A72F8F" w:rsidRPr="00957754" w14:paraId="7EF4B68F" w14:textId="77777777" w:rsidTr="00957754">
        <w:trPr>
          <w:trHeight w:val="464"/>
        </w:trPr>
        <w:tc>
          <w:tcPr>
            <w:tcW w:w="993" w:type="dxa"/>
            <w:shd w:val="clear" w:color="auto" w:fill="262626" w:themeFill="text1" w:themeFillTint="D9"/>
            <w:vAlign w:val="center"/>
          </w:tcPr>
          <w:p w14:paraId="5DA1453A" w14:textId="6E6E18AE" w:rsidR="007659AA" w:rsidRPr="00957754" w:rsidRDefault="007659AA" w:rsidP="003373F7">
            <w:pPr>
              <w:spacing w:line="240" w:lineRule="auto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Fase del proyecto formativo</w:t>
            </w:r>
          </w:p>
        </w:tc>
        <w:tc>
          <w:tcPr>
            <w:tcW w:w="1134" w:type="dxa"/>
            <w:shd w:val="clear" w:color="auto" w:fill="262626" w:themeFill="text1" w:themeFillTint="D9"/>
            <w:vAlign w:val="center"/>
          </w:tcPr>
          <w:p w14:paraId="7DEC9540" w14:textId="1003F5C8" w:rsidR="007659AA" w:rsidRPr="00957754" w:rsidRDefault="007659AA" w:rsidP="003373F7">
            <w:pPr>
              <w:spacing w:line="240" w:lineRule="auto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Actividad del proyecto formativo</w:t>
            </w:r>
          </w:p>
        </w:tc>
        <w:tc>
          <w:tcPr>
            <w:tcW w:w="1275" w:type="dxa"/>
            <w:shd w:val="clear" w:color="auto" w:fill="262626" w:themeFill="text1" w:themeFillTint="D9"/>
            <w:vAlign w:val="center"/>
          </w:tcPr>
          <w:p w14:paraId="2436F871" w14:textId="11839121" w:rsidR="007659AA" w:rsidRPr="00957754" w:rsidRDefault="007659AA" w:rsidP="003373F7">
            <w:pPr>
              <w:spacing w:line="240" w:lineRule="auto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Actividad de Aprendizaje</w:t>
            </w:r>
          </w:p>
        </w:tc>
        <w:tc>
          <w:tcPr>
            <w:tcW w:w="1843" w:type="dxa"/>
            <w:shd w:val="clear" w:color="auto" w:fill="262626" w:themeFill="text1" w:themeFillTint="D9"/>
            <w:vAlign w:val="center"/>
          </w:tcPr>
          <w:p w14:paraId="366AA20D" w14:textId="19C7E207" w:rsidR="007659AA" w:rsidRPr="00957754" w:rsidRDefault="007659AA" w:rsidP="003373F7">
            <w:pPr>
              <w:spacing w:line="240" w:lineRule="auto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Evidencias de Aprendizaje</w:t>
            </w:r>
          </w:p>
        </w:tc>
        <w:tc>
          <w:tcPr>
            <w:tcW w:w="2552" w:type="dxa"/>
            <w:shd w:val="clear" w:color="auto" w:fill="262626" w:themeFill="text1" w:themeFillTint="D9"/>
            <w:vAlign w:val="center"/>
          </w:tcPr>
          <w:p w14:paraId="33D7A4C4" w14:textId="77777777" w:rsidR="007659AA" w:rsidRPr="00957754" w:rsidRDefault="007659AA" w:rsidP="003373F7">
            <w:pPr>
              <w:spacing w:line="240" w:lineRule="auto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Criterios de Evaluación</w:t>
            </w:r>
          </w:p>
        </w:tc>
        <w:tc>
          <w:tcPr>
            <w:tcW w:w="2404" w:type="dxa"/>
            <w:shd w:val="clear" w:color="auto" w:fill="262626" w:themeFill="text1" w:themeFillTint="D9"/>
            <w:vAlign w:val="center"/>
          </w:tcPr>
          <w:p w14:paraId="72D8B716" w14:textId="77777777" w:rsidR="007659AA" w:rsidRPr="00957754" w:rsidRDefault="007659AA" w:rsidP="003373F7">
            <w:pPr>
              <w:spacing w:line="240" w:lineRule="auto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Técnicas e Instrumentos de Evaluación</w:t>
            </w:r>
          </w:p>
        </w:tc>
      </w:tr>
      <w:tr w:rsidR="00A72F8F" w:rsidRPr="00957754" w14:paraId="5B95941D" w14:textId="77777777" w:rsidTr="00957754">
        <w:trPr>
          <w:trHeight w:val="795"/>
        </w:trPr>
        <w:tc>
          <w:tcPr>
            <w:tcW w:w="993" w:type="dxa"/>
          </w:tcPr>
          <w:p w14:paraId="645FCB30" w14:textId="5FEF6B1A" w:rsidR="007659AA" w:rsidRPr="00957754" w:rsidRDefault="007659AA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34" w:type="dxa"/>
          </w:tcPr>
          <w:p w14:paraId="1907B7BD" w14:textId="77777777" w:rsidR="00F566B0" w:rsidRPr="00957754" w:rsidRDefault="00F566B0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58207A77" w14:textId="77777777" w:rsidR="00F566B0" w:rsidRPr="00957754" w:rsidRDefault="00F566B0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710718E5" w14:textId="77777777" w:rsidR="00F566B0" w:rsidRPr="00957754" w:rsidRDefault="00F566B0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3852F816" w14:textId="77777777" w:rsidR="00F566B0" w:rsidRPr="00957754" w:rsidRDefault="00F566B0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78949120" w14:textId="77777777" w:rsidR="007659AA" w:rsidRPr="00957754" w:rsidRDefault="00F566B0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957754">
              <w:rPr>
                <w:rFonts w:ascii="Arial" w:hAnsi="Arial" w:cs="Arial"/>
                <w:sz w:val="16"/>
                <w:szCs w:val="16"/>
              </w:rPr>
              <w:t>1.1</w:t>
            </w:r>
          </w:p>
          <w:p w14:paraId="76908364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210D7C74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1D6C41FD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5D2C4433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064148B3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118EAB49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19139C34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957754">
              <w:rPr>
                <w:rFonts w:ascii="Arial" w:hAnsi="Arial" w:cs="Arial"/>
                <w:sz w:val="16"/>
                <w:szCs w:val="16"/>
              </w:rPr>
              <w:t>1.2</w:t>
            </w:r>
          </w:p>
          <w:p w14:paraId="205C414C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0E41C240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0BC5C93A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3DC55D7C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57A0265A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35EC2F66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40E33AB0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684F5B96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1574F07D" w14:textId="2B7FC006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57754">
              <w:rPr>
                <w:rFonts w:ascii="Arial" w:hAnsi="Arial" w:cs="Arial"/>
                <w:sz w:val="16"/>
                <w:szCs w:val="16"/>
              </w:rPr>
              <w:t>1.3</w:t>
            </w:r>
          </w:p>
        </w:tc>
        <w:tc>
          <w:tcPr>
            <w:tcW w:w="1275" w:type="dxa"/>
          </w:tcPr>
          <w:p w14:paraId="2948BE37" w14:textId="77777777" w:rsidR="00AB452D" w:rsidRPr="00957754" w:rsidRDefault="00F566B0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7754">
              <w:rPr>
                <w:rFonts w:ascii="Arial" w:hAnsi="Arial" w:cs="Arial"/>
                <w:sz w:val="16"/>
                <w:szCs w:val="16"/>
              </w:rPr>
              <w:t xml:space="preserve">1.1 </w:t>
            </w:r>
            <w:r w:rsidRPr="00957754">
              <w:rPr>
                <w:rFonts w:ascii="Arial" w:hAnsi="Arial" w:cs="Arial"/>
                <w:b/>
                <w:bCs/>
                <w:sz w:val="16"/>
                <w:szCs w:val="16"/>
              </w:rPr>
              <w:t>Cuestionario Técnico (IE-01)</w:t>
            </w:r>
          </w:p>
          <w:p w14:paraId="56FF78C3" w14:textId="208A7146" w:rsidR="00F566B0" w:rsidRPr="00957754" w:rsidRDefault="00F566B0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bCs/>
                <w:sz w:val="16"/>
                <w:szCs w:val="16"/>
              </w:rPr>
              <w:t>Signage Pack (IE-02)</w:t>
            </w:r>
          </w:p>
          <w:p w14:paraId="75BD27FD" w14:textId="77777777" w:rsidR="00F566B0" w:rsidRPr="00957754" w:rsidRDefault="00F566B0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bCs/>
                <w:sz w:val="16"/>
                <w:szCs w:val="16"/>
              </w:rPr>
              <w:t>Video Inducción (IE-03)</w:t>
            </w:r>
          </w:p>
          <w:p w14:paraId="74B3FE42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82E12CD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FBB72F9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536A920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BD52833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bCs/>
                <w:sz w:val="16"/>
                <w:szCs w:val="16"/>
              </w:rPr>
              <w:t>Inventory Quiz (IE-01)</w:t>
            </w:r>
          </w:p>
          <w:p w14:paraId="3B935F4C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en-029"/>
              </w:rPr>
            </w:pPr>
            <w:r w:rsidRPr="00957754">
              <w:rPr>
                <w:rFonts w:ascii="Arial" w:hAnsi="Arial" w:cs="Arial"/>
                <w:b/>
                <w:bCs/>
                <w:sz w:val="16"/>
                <w:szCs w:val="16"/>
                <w:lang w:val="en-029"/>
              </w:rPr>
              <w:t>Shadow Board Photo (IE-02)</w:t>
            </w:r>
          </w:p>
          <w:p w14:paraId="00517346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en-029"/>
              </w:rPr>
            </w:pPr>
          </w:p>
          <w:p w14:paraId="50B8151A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en-029"/>
              </w:rPr>
            </w:pPr>
            <w:r w:rsidRPr="00957754">
              <w:rPr>
                <w:rFonts w:ascii="Arial" w:hAnsi="Arial" w:cs="Arial"/>
                <w:b/>
                <w:bCs/>
                <w:sz w:val="16"/>
                <w:szCs w:val="16"/>
                <w:lang w:val="en-029"/>
              </w:rPr>
              <w:t>Warehouse Roleplay (IE-03)</w:t>
            </w:r>
          </w:p>
          <w:p w14:paraId="410E6096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en-029"/>
              </w:rPr>
            </w:pPr>
          </w:p>
          <w:p w14:paraId="5F9C21AC" w14:textId="77777777" w:rsidR="00A717D2" w:rsidRDefault="00A717D2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en-029"/>
              </w:rPr>
            </w:pPr>
          </w:p>
          <w:p w14:paraId="62677BD2" w14:textId="77777777" w:rsidR="0043362D" w:rsidRPr="00957754" w:rsidRDefault="0043362D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en-029"/>
              </w:rPr>
            </w:pPr>
          </w:p>
          <w:p w14:paraId="2B278187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en-029"/>
              </w:rPr>
            </w:pPr>
            <w:r w:rsidRPr="00957754">
              <w:rPr>
                <w:rFonts w:ascii="Arial" w:hAnsi="Arial" w:cs="Arial"/>
                <w:b/>
                <w:bCs/>
                <w:sz w:val="16"/>
                <w:szCs w:val="16"/>
                <w:lang w:val="en-029"/>
              </w:rPr>
              <w:t>Spatial Test (IE-01)</w:t>
            </w:r>
          </w:p>
          <w:p w14:paraId="25A0E239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en-029"/>
              </w:rPr>
            </w:pPr>
          </w:p>
          <w:p w14:paraId="638B6708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en-029"/>
              </w:rPr>
            </w:pPr>
            <w:r w:rsidRPr="00957754">
              <w:rPr>
                <w:rFonts w:ascii="Arial" w:hAnsi="Arial" w:cs="Arial"/>
                <w:b/>
                <w:bCs/>
                <w:sz w:val="16"/>
                <w:szCs w:val="16"/>
                <w:lang w:val="en-029"/>
              </w:rPr>
              <w:t>Ideal Layout (IE-02)</w:t>
            </w:r>
          </w:p>
          <w:p w14:paraId="7613F7CF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en-029"/>
              </w:rPr>
            </w:pPr>
          </w:p>
          <w:p w14:paraId="3C8A1C11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en-029"/>
              </w:rPr>
            </w:pPr>
          </w:p>
          <w:p w14:paraId="2B92BADE" w14:textId="7716B0D0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bCs/>
                <w:sz w:val="16"/>
                <w:szCs w:val="16"/>
              </w:rPr>
              <w:t>Runner Challenge (IE-03):</w:t>
            </w:r>
          </w:p>
        </w:tc>
        <w:tc>
          <w:tcPr>
            <w:tcW w:w="1843" w:type="dxa"/>
          </w:tcPr>
          <w:p w14:paraId="7A61EE17" w14:textId="77777777" w:rsidR="00F566B0" w:rsidRPr="00957754" w:rsidRDefault="00F566B0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AD22239" w14:textId="21CA7A82" w:rsidR="00F566B0" w:rsidRPr="00957754" w:rsidRDefault="00A72F8F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sz w:val="16"/>
                <w:szCs w:val="16"/>
              </w:rPr>
              <w:t>CONOCIMIENTO</w:t>
            </w:r>
          </w:p>
          <w:p w14:paraId="22E51818" w14:textId="4BDEB7B4" w:rsidR="00A72F8F" w:rsidRPr="00957754" w:rsidRDefault="00F566B0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sz w:val="16"/>
                <w:szCs w:val="16"/>
              </w:rPr>
              <w:t>PRODUCTO</w:t>
            </w:r>
          </w:p>
          <w:p w14:paraId="00A37F82" w14:textId="77777777" w:rsidR="00A72F8F" w:rsidRPr="00957754" w:rsidRDefault="00A72F8F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sz w:val="16"/>
                <w:szCs w:val="16"/>
              </w:rPr>
              <w:t>DESEMPEÑO</w:t>
            </w:r>
          </w:p>
          <w:p w14:paraId="3FAFED6B" w14:textId="77777777" w:rsidR="00F566B0" w:rsidRPr="00957754" w:rsidRDefault="00F566B0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B33F81D" w14:textId="77777777" w:rsidR="00F566B0" w:rsidRPr="00957754" w:rsidRDefault="00F566B0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1D8A562" w14:textId="77777777" w:rsidR="00F566B0" w:rsidRPr="00957754" w:rsidRDefault="00F566B0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6AA7D67" w14:textId="77777777" w:rsidR="00F566B0" w:rsidRPr="00957754" w:rsidRDefault="00F566B0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5999CAD" w14:textId="77777777" w:rsidR="00F566B0" w:rsidRPr="00957754" w:rsidRDefault="00F566B0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3C24CFE" w14:textId="77777777" w:rsidR="00F566B0" w:rsidRPr="00957754" w:rsidRDefault="00F566B0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B8A4C80" w14:textId="77777777" w:rsidR="00F566B0" w:rsidRPr="00957754" w:rsidRDefault="00F566B0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sz w:val="16"/>
                <w:szCs w:val="16"/>
              </w:rPr>
              <w:t>CONOCIMIENTO</w:t>
            </w:r>
          </w:p>
          <w:p w14:paraId="430991D1" w14:textId="0F9AE746" w:rsidR="00A717D2" w:rsidRPr="00957754" w:rsidRDefault="00F566B0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sz w:val="16"/>
                <w:szCs w:val="16"/>
              </w:rPr>
              <w:t xml:space="preserve">PRODUCTO </w:t>
            </w:r>
          </w:p>
          <w:p w14:paraId="20239084" w14:textId="77777777" w:rsidR="00F566B0" w:rsidRPr="00957754" w:rsidRDefault="00F566B0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sz w:val="16"/>
                <w:szCs w:val="16"/>
              </w:rPr>
              <w:t>DESEMPEÑO</w:t>
            </w:r>
          </w:p>
          <w:p w14:paraId="0010B206" w14:textId="77777777" w:rsidR="00F566B0" w:rsidRPr="00957754" w:rsidRDefault="00F566B0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9DA1055" w14:textId="77777777" w:rsidR="00A72F8F" w:rsidRPr="00957754" w:rsidRDefault="00A72F8F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5223451" w14:textId="77777777" w:rsidR="00A717D2" w:rsidRDefault="00A717D2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D2AD8D3" w14:textId="77777777" w:rsidR="0043362D" w:rsidRDefault="0043362D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54C96D9" w14:textId="77777777" w:rsidR="0043362D" w:rsidRPr="00957754" w:rsidRDefault="0043362D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C3DEB62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3F52E4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sz w:val="16"/>
                <w:szCs w:val="16"/>
              </w:rPr>
              <w:t>CONOCIMIENTO</w:t>
            </w:r>
          </w:p>
          <w:p w14:paraId="0E7BCDEB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E977681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E5BE059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sz w:val="16"/>
                <w:szCs w:val="16"/>
              </w:rPr>
              <w:t xml:space="preserve">PRODUCTO </w:t>
            </w:r>
          </w:p>
          <w:p w14:paraId="55BAA945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4FCAE7B" w14:textId="77777777" w:rsidR="00A717D2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A1386FC" w14:textId="6D69F222" w:rsidR="002C251D" w:rsidRPr="00957754" w:rsidRDefault="00A717D2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sz w:val="16"/>
                <w:szCs w:val="16"/>
              </w:rPr>
              <w:t>DESEMPEÑO</w:t>
            </w:r>
          </w:p>
          <w:p w14:paraId="24E5EC53" w14:textId="0F6BEE46" w:rsidR="00A72F8F" w:rsidRPr="00957754" w:rsidRDefault="00A72F8F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552" w:type="dxa"/>
          </w:tcPr>
          <w:p w14:paraId="5A225BEA" w14:textId="1DAD9A23" w:rsidR="00A72F8F" w:rsidRPr="00957754" w:rsidRDefault="00F566B0" w:rsidP="003373F7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57754">
              <w:rPr>
                <w:rFonts w:ascii="Arial" w:hAnsi="Arial" w:cs="Arial"/>
                <w:sz w:val="16"/>
                <w:szCs w:val="16"/>
              </w:rPr>
              <w:t>Identifica riesgos y vocabulario de EPP.</w:t>
            </w:r>
          </w:p>
          <w:p w14:paraId="37E54D0D" w14:textId="38F4F64F" w:rsidR="00F566B0" w:rsidRPr="00957754" w:rsidRDefault="00F566B0" w:rsidP="003373F7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57754">
              <w:rPr>
                <w:rFonts w:ascii="Arial" w:hAnsi="Arial" w:cs="Arial"/>
                <w:sz w:val="16"/>
                <w:szCs w:val="16"/>
              </w:rPr>
              <w:t>Usa colores ISO y gramática imperativa correcta.</w:t>
            </w:r>
          </w:p>
          <w:p w14:paraId="289A01E1" w14:textId="0AB6CCBA" w:rsidR="00F566B0" w:rsidRPr="00957754" w:rsidRDefault="00F566B0" w:rsidP="003373F7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57754">
              <w:rPr>
                <w:rFonts w:ascii="Arial" w:hAnsi="Arial" w:cs="Arial"/>
                <w:sz w:val="16"/>
                <w:szCs w:val="16"/>
              </w:rPr>
              <w:t>Pronunciación clara y autoridad al dar instrucciones.</w:t>
            </w:r>
          </w:p>
          <w:p w14:paraId="27FF004A" w14:textId="77777777" w:rsidR="00F566B0" w:rsidRPr="00957754" w:rsidRDefault="00F566B0" w:rsidP="003373F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68B3B31E" w14:textId="77777777" w:rsidR="002C251D" w:rsidRPr="00957754" w:rsidRDefault="002C251D" w:rsidP="003373F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211C84E5" w14:textId="77777777" w:rsidR="00F566B0" w:rsidRDefault="00F566B0" w:rsidP="003373F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38EEE2D5" w14:textId="77777777" w:rsidR="0043362D" w:rsidRDefault="0043362D" w:rsidP="003373F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4F142C9A" w14:textId="77777777" w:rsidR="0043362D" w:rsidRDefault="0043362D" w:rsidP="003373F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19DB6B2A" w14:textId="77777777" w:rsidR="0043362D" w:rsidRDefault="0043362D" w:rsidP="003373F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6200D2DD" w14:textId="77777777" w:rsidR="0043362D" w:rsidRDefault="0043362D" w:rsidP="003373F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0E459D9F" w14:textId="77777777" w:rsidR="0043362D" w:rsidRDefault="0043362D" w:rsidP="003373F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206940A9" w14:textId="77777777" w:rsidR="0043362D" w:rsidRDefault="0043362D" w:rsidP="003373F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07BF3CE8" w14:textId="77777777" w:rsidR="0043362D" w:rsidRDefault="0043362D" w:rsidP="003373F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0F4AC93D" w14:textId="77777777" w:rsidR="0043362D" w:rsidRDefault="0043362D" w:rsidP="003373F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6217C87C" w14:textId="77777777" w:rsidR="0043362D" w:rsidRDefault="0043362D" w:rsidP="003373F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6DA338B8" w14:textId="77777777" w:rsidR="0043362D" w:rsidRDefault="0043362D" w:rsidP="003373F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57997118" w14:textId="77777777" w:rsidR="0043362D" w:rsidRPr="00957754" w:rsidRDefault="0043362D" w:rsidP="003373F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48334ED6" w14:textId="77777777" w:rsidR="00F566B0" w:rsidRPr="00957754" w:rsidRDefault="00F566B0" w:rsidP="003373F7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957754">
              <w:rPr>
                <w:rFonts w:ascii="Arial" w:eastAsia="Times New Roman" w:hAnsi="Arial" w:cs="Arial"/>
                <w:sz w:val="16"/>
                <w:szCs w:val="16"/>
                <w:lang w:eastAsia="es-CO"/>
              </w:rPr>
              <w:t>Asocia la tarea técnica con la herramienta correcta.</w:t>
            </w:r>
          </w:p>
          <w:p w14:paraId="12782FAA" w14:textId="77777777" w:rsidR="00A717D2" w:rsidRPr="00957754" w:rsidRDefault="00F566B0" w:rsidP="003373F7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957754">
              <w:rPr>
                <w:rFonts w:ascii="Arial" w:hAnsi="Arial" w:cs="Arial"/>
                <w:sz w:val="16"/>
                <w:szCs w:val="16"/>
              </w:rPr>
              <w:t>Ortografía técnica correcta y clasificación adecuada.</w:t>
            </w:r>
          </w:p>
          <w:p w14:paraId="2F258E95" w14:textId="50ACC605" w:rsidR="002C251D" w:rsidRPr="00957754" w:rsidRDefault="00A717D2" w:rsidP="003373F7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957754">
              <w:rPr>
                <w:rFonts w:ascii="Arial" w:hAnsi="Arial" w:cs="Arial"/>
                <w:sz w:val="16"/>
                <w:szCs w:val="16"/>
              </w:rPr>
              <w:t>Usa demostrativos (</w:t>
            </w:r>
            <w:r w:rsidRPr="00957754">
              <w:rPr>
                <w:rFonts w:ascii="Arial" w:hAnsi="Arial" w:cs="Arial"/>
                <w:i/>
                <w:iCs/>
                <w:sz w:val="16"/>
                <w:szCs w:val="16"/>
              </w:rPr>
              <w:t>This/That</w:t>
            </w:r>
            <w:r w:rsidRPr="00957754">
              <w:rPr>
                <w:rFonts w:ascii="Arial" w:hAnsi="Arial" w:cs="Arial"/>
                <w:sz w:val="16"/>
                <w:szCs w:val="16"/>
              </w:rPr>
              <w:t>) y cortesía al solicitar.</w:t>
            </w:r>
          </w:p>
          <w:p w14:paraId="51348021" w14:textId="77777777" w:rsidR="00A717D2" w:rsidRDefault="00A717D2" w:rsidP="003373F7">
            <w:pPr>
              <w:spacing w:before="100" w:beforeAutospacing="1" w:after="100" w:afterAutospacing="1" w:line="240" w:lineRule="auto"/>
              <w:ind w:left="720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580BBC5C" w14:textId="77777777" w:rsidR="0043362D" w:rsidRPr="00957754" w:rsidRDefault="0043362D" w:rsidP="0043362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0F357F1E" w14:textId="6D3624F3" w:rsidR="00A717D2" w:rsidRPr="00957754" w:rsidRDefault="00A717D2" w:rsidP="003373F7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957754">
              <w:rPr>
                <w:rFonts w:ascii="Arial" w:hAnsi="Arial" w:cs="Arial"/>
                <w:sz w:val="16"/>
                <w:szCs w:val="16"/>
              </w:rPr>
              <w:t>Diferencia preposiciones (</w:t>
            </w:r>
            <w:r w:rsidRPr="00957754">
              <w:rPr>
                <w:rFonts w:ascii="Arial" w:hAnsi="Arial" w:cs="Arial"/>
                <w:i/>
                <w:iCs/>
                <w:sz w:val="16"/>
                <w:szCs w:val="16"/>
              </w:rPr>
              <w:t>In/On</w:t>
            </w:r>
            <w:r w:rsidRPr="00957754">
              <w:rPr>
                <w:rFonts w:ascii="Arial" w:hAnsi="Arial" w:cs="Arial"/>
                <w:sz w:val="16"/>
                <w:szCs w:val="16"/>
              </w:rPr>
              <w:t>) y verbos (</w:t>
            </w:r>
            <w:r w:rsidRPr="00957754">
              <w:rPr>
                <w:rFonts w:ascii="Arial" w:hAnsi="Arial" w:cs="Arial"/>
                <w:i/>
                <w:iCs/>
                <w:sz w:val="16"/>
                <w:szCs w:val="16"/>
              </w:rPr>
              <w:t>Bring/Take</w:t>
            </w:r>
            <w:r w:rsidRPr="00957754">
              <w:rPr>
                <w:rFonts w:ascii="Arial" w:hAnsi="Arial" w:cs="Arial"/>
                <w:sz w:val="16"/>
                <w:szCs w:val="16"/>
              </w:rPr>
              <w:t>).</w:t>
            </w:r>
          </w:p>
          <w:p w14:paraId="4D88B051" w14:textId="77777777" w:rsidR="00A72F8F" w:rsidRPr="00957754" w:rsidRDefault="00A717D2" w:rsidP="003373F7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57754">
              <w:rPr>
                <w:rFonts w:ascii="Arial" w:hAnsi="Arial" w:cs="Arial"/>
                <w:sz w:val="16"/>
                <w:szCs w:val="16"/>
              </w:rPr>
              <w:t>Describe ubicaciones usando estructura gramatical correcta.</w:t>
            </w:r>
          </w:p>
          <w:p w14:paraId="23A802B2" w14:textId="0FBDD592" w:rsidR="00A717D2" w:rsidRPr="00957754" w:rsidRDefault="00A717D2" w:rsidP="003373F7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57754">
              <w:rPr>
                <w:rFonts w:ascii="Arial" w:hAnsi="Arial" w:cs="Arial"/>
                <w:sz w:val="16"/>
                <w:szCs w:val="16"/>
              </w:rPr>
              <w:t>Comprende instrucciones complejas y se orienta espacialmente.</w:t>
            </w:r>
          </w:p>
        </w:tc>
        <w:tc>
          <w:tcPr>
            <w:tcW w:w="2404" w:type="dxa"/>
          </w:tcPr>
          <w:p w14:paraId="7685EEB5" w14:textId="2B7A4DD0" w:rsidR="002C251D" w:rsidRPr="00957754" w:rsidRDefault="00F566B0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bCs/>
                <w:sz w:val="16"/>
                <w:szCs w:val="16"/>
              </w:rPr>
              <w:t>Cuestionario Técnico (IE-01):</w:t>
            </w:r>
            <w:r w:rsidRPr="00957754">
              <w:rPr>
                <w:rFonts w:ascii="Arial" w:hAnsi="Arial" w:cs="Arial"/>
                <w:sz w:val="16"/>
                <w:szCs w:val="16"/>
              </w:rPr>
              <w:t xml:space="preserve"> Casos de seguridad y selección de EPP.</w:t>
            </w:r>
          </w:p>
          <w:p w14:paraId="0E07E8AE" w14:textId="3CBA6093" w:rsidR="00F566B0" w:rsidRPr="00957754" w:rsidRDefault="00F566B0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bCs/>
                <w:sz w:val="16"/>
                <w:szCs w:val="16"/>
              </w:rPr>
              <w:t>Signage Pack (IE-02):</w:t>
            </w:r>
            <w:r w:rsidRPr="00957754">
              <w:rPr>
                <w:rFonts w:ascii="Arial" w:hAnsi="Arial" w:cs="Arial"/>
                <w:sz w:val="16"/>
                <w:szCs w:val="16"/>
              </w:rPr>
              <w:t xml:space="preserve"> 3 Señales de seguridad diseñadas.</w:t>
            </w:r>
          </w:p>
          <w:p w14:paraId="5517B939" w14:textId="5A4432EC" w:rsidR="00F566B0" w:rsidRPr="00957754" w:rsidRDefault="00F566B0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bCs/>
                <w:sz w:val="16"/>
                <w:szCs w:val="16"/>
              </w:rPr>
              <w:t>Video Inducción (IE-03):</w:t>
            </w:r>
            <w:r w:rsidRPr="00957754">
              <w:rPr>
                <w:rFonts w:ascii="Arial" w:hAnsi="Arial" w:cs="Arial"/>
                <w:sz w:val="16"/>
                <w:szCs w:val="16"/>
              </w:rPr>
              <w:t xml:space="preserve"> Rúbrica de rol de Supervisor.</w:t>
            </w:r>
          </w:p>
          <w:p w14:paraId="0562676C" w14:textId="77777777" w:rsidR="00F566B0" w:rsidRPr="00957754" w:rsidRDefault="00F566B0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2B264BFD" w14:textId="77777777" w:rsidR="00F566B0" w:rsidRPr="00957754" w:rsidRDefault="00F566B0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5E231C55" w14:textId="77777777" w:rsidR="00F566B0" w:rsidRDefault="00F566B0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41F6AB37" w14:textId="77777777" w:rsidR="0043362D" w:rsidRDefault="0043362D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0C8D2619" w14:textId="77777777" w:rsidR="0043362D" w:rsidRDefault="0043362D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4B025E75" w14:textId="77777777" w:rsidR="0043362D" w:rsidRDefault="0043362D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3E110838" w14:textId="77777777" w:rsidR="0043362D" w:rsidRDefault="0043362D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5E2A178C" w14:textId="77777777" w:rsidR="0043362D" w:rsidRDefault="0043362D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2A85AE72" w14:textId="77777777" w:rsidR="0043362D" w:rsidRDefault="0043362D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4B40F2C7" w14:textId="77777777" w:rsidR="0043362D" w:rsidRDefault="0043362D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67C4F0DF" w14:textId="77777777" w:rsidR="0043362D" w:rsidRDefault="0043362D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4C42CE8F" w14:textId="77777777" w:rsidR="0043362D" w:rsidRDefault="0043362D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72DAB2BB" w14:textId="77777777" w:rsidR="0043362D" w:rsidRDefault="0043362D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008CE56F" w14:textId="77777777" w:rsidR="0043362D" w:rsidRDefault="0043362D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1F27CC61" w14:textId="77777777" w:rsidR="0043362D" w:rsidRDefault="0043362D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0DC15446" w14:textId="77777777" w:rsidR="0043362D" w:rsidRPr="00957754" w:rsidRDefault="0043362D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0402CC3D" w14:textId="77777777" w:rsidR="00F566B0" w:rsidRPr="00957754" w:rsidRDefault="00F566B0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773DF3C3" w14:textId="516D1459" w:rsidR="00F566B0" w:rsidRPr="00957754" w:rsidRDefault="00F566B0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bCs/>
                <w:sz w:val="16"/>
                <w:szCs w:val="16"/>
              </w:rPr>
              <w:t>Inventory Quiz (IE-01):</w:t>
            </w:r>
            <w:r w:rsidRPr="00957754">
              <w:rPr>
                <w:rFonts w:ascii="Arial" w:hAnsi="Arial" w:cs="Arial"/>
                <w:sz w:val="16"/>
                <w:szCs w:val="16"/>
              </w:rPr>
              <w:t xml:space="preserve"> Selección de herramienta por función.</w:t>
            </w:r>
          </w:p>
          <w:p w14:paraId="60B277EA" w14:textId="257D0F2C" w:rsidR="00F566B0" w:rsidRPr="00957754" w:rsidRDefault="00F566B0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bCs/>
                <w:sz w:val="16"/>
                <w:szCs w:val="16"/>
              </w:rPr>
              <w:t>Shadow Board Photo (IE-02):</w:t>
            </w:r>
            <w:r w:rsidRPr="00957754">
              <w:rPr>
                <w:rFonts w:ascii="Arial" w:hAnsi="Arial" w:cs="Arial"/>
                <w:sz w:val="16"/>
                <w:szCs w:val="16"/>
              </w:rPr>
              <w:t xml:space="preserve"> Etiquetado de herramientas.</w:t>
            </w:r>
          </w:p>
          <w:p w14:paraId="49BBD5FD" w14:textId="2BEBD270" w:rsidR="00F566B0" w:rsidRPr="00957754" w:rsidRDefault="00F566B0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bCs/>
                <w:sz w:val="16"/>
                <w:szCs w:val="16"/>
              </w:rPr>
              <w:t>Warehouse Roleplay (IE-03):</w:t>
            </w:r>
            <w:r w:rsidRPr="00957754">
              <w:rPr>
                <w:rFonts w:ascii="Arial" w:hAnsi="Arial" w:cs="Arial"/>
                <w:sz w:val="16"/>
                <w:szCs w:val="16"/>
              </w:rPr>
              <w:t xml:space="preserve"> Simulación de pedido en almacén.</w:t>
            </w:r>
          </w:p>
          <w:p w14:paraId="30CBC439" w14:textId="77777777" w:rsidR="00A717D2" w:rsidRPr="00957754" w:rsidRDefault="00A717D2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14337EC6" w14:textId="77777777" w:rsidR="00A717D2" w:rsidRPr="00957754" w:rsidRDefault="00A717D2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66244395" w14:textId="77777777" w:rsidR="00A717D2" w:rsidRDefault="00A717D2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1E043EDC" w14:textId="77777777" w:rsidR="0043362D" w:rsidRDefault="0043362D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393DF010" w14:textId="77777777" w:rsidR="0043362D" w:rsidRDefault="0043362D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6B0137B2" w14:textId="77777777" w:rsidR="0043362D" w:rsidRDefault="0043362D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4DBA6C50" w14:textId="77777777" w:rsidR="0043362D" w:rsidRPr="00957754" w:rsidRDefault="0043362D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10F4D6CD" w14:textId="2DC359DB" w:rsidR="00F566B0" w:rsidRPr="00957754" w:rsidRDefault="00F566B0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bCs/>
                <w:sz w:val="16"/>
                <w:szCs w:val="16"/>
              </w:rPr>
              <w:t>Spatial Test (IE-01):</w:t>
            </w:r>
            <w:r w:rsidRPr="00957754">
              <w:rPr>
                <w:rFonts w:ascii="Arial" w:hAnsi="Arial" w:cs="Arial"/>
                <w:sz w:val="16"/>
                <w:szCs w:val="16"/>
              </w:rPr>
              <w:t xml:space="preserve"> Cuestionario gráfico de ubicación.</w:t>
            </w:r>
          </w:p>
          <w:p w14:paraId="00B70B79" w14:textId="77777777" w:rsidR="00A717D2" w:rsidRPr="00957754" w:rsidRDefault="00A717D2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3A5AFBD4" w14:textId="5ECA7B76" w:rsidR="00F566B0" w:rsidRPr="00957754" w:rsidRDefault="00F566B0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957754">
              <w:rPr>
                <w:rFonts w:ascii="Arial" w:hAnsi="Arial" w:cs="Arial"/>
                <w:b/>
                <w:bCs/>
                <w:sz w:val="16"/>
                <w:szCs w:val="16"/>
              </w:rPr>
              <w:t>Ideal Layout (IE-02):</w:t>
            </w:r>
            <w:r w:rsidRPr="00957754">
              <w:rPr>
                <w:rFonts w:ascii="Arial" w:hAnsi="Arial" w:cs="Arial"/>
                <w:sz w:val="16"/>
                <w:szCs w:val="16"/>
              </w:rPr>
              <w:t xml:space="preserve"> Plano del taller con descripciones.</w:t>
            </w:r>
          </w:p>
          <w:p w14:paraId="093FD4BC" w14:textId="77777777" w:rsidR="00A717D2" w:rsidRPr="00957754" w:rsidRDefault="00A717D2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70D0F77A" w14:textId="77777777" w:rsidR="00A717D2" w:rsidRPr="00957754" w:rsidRDefault="00A717D2" w:rsidP="003373F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18EF52FC" w14:textId="49903A01" w:rsidR="00F566B0" w:rsidRPr="00957754" w:rsidRDefault="00F566B0" w:rsidP="003373F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  <w:r w:rsidRPr="00957754">
              <w:rPr>
                <w:rFonts w:ascii="Arial" w:hAnsi="Arial" w:cs="Arial"/>
                <w:b/>
                <w:bCs/>
                <w:sz w:val="16"/>
                <w:szCs w:val="16"/>
              </w:rPr>
              <w:t>Runner Challenge (IE-03):</w:t>
            </w:r>
            <w:r w:rsidRPr="00957754">
              <w:rPr>
                <w:rFonts w:ascii="Arial" w:hAnsi="Arial" w:cs="Arial"/>
                <w:sz w:val="16"/>
                <w:szCs w:val="16"/>
              </w:rPr>
              <w:t xml:space="preserve"> Ejecución física de comandos.</w:t>
            </w:r>
          </w:p>
          <w:p w14:paraId="0B2384BA" w14:textId="77777777" w:rsidR="002C251D" w:rsidRPr="00957754" w:rsidRDefault="002C251D" w:rsidP="003373F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6CA7877E" w14:textId="77777777" w:rsidR="002C251D" w:rsidRPr="00957754" w:rsidRDefault="002C251D" w:rsidP="003373F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O"/>
              </w:rPr>
            </w:pPr>
          </w:p>
          <w:p w14:paraId="7F7C38A2" w14:textId="1BB2FE18" w:rsidR="00520805" w:rsidRPr="00957754" w:rsidRDefault="00520805" w:rsidP="003373F7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4815C43B" w14:textId="77777777" w:rsidR="00665DAD" w:rsidRPr="003373F7" w:rsidRDefault="00665DAD" w:rsidP="003373F7">
      <w:pPr>
        <w:tabs>
          <w:tab w:val="left" w:pos="1470"/>
        </w:tabs>
        <w:spacing w:after="0"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DDD37DB" w14:textId="77777777" w:rsidR="00A717D2" w:rsidRPr="00C91B12" w:rsidRDefault="00A717D2" w:rsidP="00EE2275">
      <w:pPr>
        <w:pStyle w:val="Ttulo3"/>
        <w:rPr>
          <w:rFonts w:ascii="Arial" w:hAnsi="Arial" w:cs="Arial"/>
          <w:sz w:val="24"/>
          <w:szCs w:val="24"/>
          <w:lang w:eastAsia="es-CO"/>
        </w:rPr>
      </w:pPr>
      <w:r w:rsidRPr="00C91B12">
        <w:rPr>
          <w:rFonts w:ascii="Arial" w:hAnsi="Arial" w:cs="Arial"/>
          <w:sz w:val="24"/>
          <w:szCs w:val="24"/>
        </w:rPr>
        <w:t>5. GLOSARIO DE TÉRMINOS (KEY VOCABULARY)</w:t>
      </w:r>
    </w:p>
    <w:p w14:paraId="546F4620" w14:textId="01FF63F4" w:rsidR="00A717D2" w:rsidRPr="003373F7" w:rsidRDefault="00A717D2" w:rsidP="00024FBF">
      <w:pPr>
        <w:pStyle w:val="NormalWeb"/>
        <w:rPr>
          <w:rFonts w:ascii="Arial" w:hAnsi="Arial" w:cs="Arial"/>
        </w:rPr>
      </w:pPr>
    </w:p>
    <w:p w14:paraId="0904DEC5" w14:textId="77777777" w:rsidR="00706C2A" w:rsidRPr="003373F7" w:rsidRDefault="00706C2A" w:rsidP="003373F7">
      <w:pPr>
        <w:spacing w:after="0" w:line="240" w:lineRule="auto"/>
        <w:rPr>
          <w:rFonts w:ascii="Arial" w:hAnsi="Arial" w:cs="Arial"/>
          <w:b/>
          <w:sz w:val="24"/>
          <w:szCs w:val="24"/>
          <w:lang w:val="en-029"/>
        </w:rPr>
      </w:pPr>
    </w:p>
    <w:p w14:paraId="550A686A" w14:textId="6D69085F" w:rsidR="00A717D2" w:rsidRPr="003373F7" w:rsidRDefault="00A717D2" w:rsidP="00024FBF">
      <w:pPr>
        <w:pStyle w:val="Ttulo3"/>
        <w:rPr>
          <w:rFonts w:ascii="Arial" w:hAnsi="Arial" w:cs="Arial"/>
        </w:rPr>
      </w:pPr>
      <w:r w:rsidRPr="00C91B12">
        <w:rPr>
          <w:rFonts w:ascii="Arial" w:hAnsi="Arial" w:cs="Arial"/>
          <w:sz w:val="24"/>
          <w:szCs w:val="24"/>
        </w:rPr>
        <w:t>6. REFERENTES BIBLIOGRÁFICOS</w:t>
      </w:r>
      <w:r w:rsidRPr="003373F7">
        <w:rPr>
          <w:rFonts w:ascii="Arial" w:hAnsi="Arial" w:cs="Arial"/>
        </w:rPr>
        <w:t>.</w:t>
      </w:r>
    </w:p>
    <w:p w14:paraId="30890271" w14:textId="77777777" w:rsidR="0092729E" w:rsidRPr="003373F7" w:rsidRDefault="0092729E" w:rsidP="003373F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CAA70A7" w14:textId="77777777" w:rsidR="0092729E" w:rsidRPr="003373F7" w:rsidRDefault="0092729E" w:rsidP="003373F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FC10496" w14:textId="77777777" w:rsidR="0092729E" w:rsidRPr="003373F7" w:rsidRDefault="0092729E" w:rsidP="003373F7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94A3AAC" w14:textId="11B09E99" w:rsidR="00B53D0D" w:rsidRPr="003373F7" w:rsidRDefault="00B53D0D" w:rsidP="003373F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3373F7">
        <w:rPr>
          <w:rFonts w:ascii="Arial" w:hAnsi="Arial" w:cs="Arial"/>
          <w:b/>
          <w:sz w:val="24"/>
          <w:szCs w:val="24"/>
        </w:rPr>
        <w:t>7. CONTROL DEL DOCUMENTO</w:t>
      </w:r>
    </w:p>
    <w:p w14:paraId="3EB68442" w14:textId="77777777" w:rsidR="0092729E" w:rsidRPr="003373F7" w:rsidRDefault="0092729E" w:rsidP="003373F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1"/>
        <w:gridCol w:w="2577"/>
        <w:gridCol w:w="1790"/>
        <w:gridCol w:w="1710"/>
        <w:gridCol w:w="2459"/>
      </w:tblGrid>
      <w:tr w:rsidR="00B53D0D" w:rsidRPr="003373F7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3373F7" w:rsidRDefault="00B53D0D" w:rsidP="003373F7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3373F7" w:rsidRDefault="00B53D0D" w:rsidP="003373F7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373F7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3373F7" w:rsidRDefault="00B53D0D" w:rsidP="003373F7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373F7">
              <w:rPr>
                <w:rFonts w:ascii="Arial" w:hAnsi="Arial" w:cs="Arial"/>
                <w:b/>
                <w:sz w:val="24"/>
                <w:szCs w:val="24"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3373F7" w:rsidRDefault="00B53D0D" w:rsidP="003373F7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373F7">
              <w:rPr>
                <w:rFonts w:ascii="Arial" w:hAnsi="Arial" w:cs="Arial"/>
                <w:b/>
                <w:sz w:val="24"/>
                <w:szCs w:val="24"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3373F7" w:rsidRDefault="00B53D0D" w:rsidP="003373F7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373F7">
              <w:rPr>
                <w:rFonts w:ascii="Arial" w:hAnsi="Arial" w:cs="Arial"/>
                <w:b/>
                <w:sz w:val="24"/>
                <w:szCs w:val="24"/>
              </w:rPr>
              <w:t>Fecha</w:t>
            </w:r>
          </w:p>
        </w:tc>
      </w:tr>
      <w:tr w:rsidR="00B53D0D" w:rsidRPr="003373F7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3373F7" w:rsidRDefault="00B53D0D" w:rsidP="003373F7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373F7">
              <w:rPr>
                <w:rFonts w:ascii="Arial" w:hAnsi="Arial" w:cs="Arial"/>
                <w:b/>
                <w:sz w:val="24"/>
                <w:szCs w:val="24"/>
              </w:rPr>
              <w:t>Autor (es)</w:t>
            </w:r>
          </w:p>
        </w:tc>
        <w:tc>
          <w:tcPr>
            <w:tcW w:w="2694" w:type="dxa"/>
          </w:tcPr>
          <w:p w14:paraId="7C698B47" w14:textId="73A2CABB" w:rsidR="00B53D0D" w:rsidRPr="003373F7" w:rsidRDefault="00A72F8F" w:rsidP="003373F7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373F7">
              <w:rPr>
                <w:rFonts w:ascii="Arial" w:hAnsi="Arial" w:cs="Arial"/>
                <w:b/>
                <w:sz w:val="24"/>
                <w:szCs w:val="24"/>
              </w:rPr>
              <w:t>Sergio Cortés Perdomo</w:t>
            </w:r>
          </w:p>
        </w:tc>
        <w:tc>
          <w:tcPr>
            <w:tcW w:w="1559" w:type="dxa"/>
          </w:tcPr>
          <w:p w14:paraId="78111428" w14:textId="47486630" w:rsidR="00B53D0D" w:rsidRPr="003373F7" w:rsidRDefault="00A72F8F" w:rsidP="003373F7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373F7">
              <w:rPr>
                <w:rFonts w:ascii="Arial" w:hAnsi="Arial" w:cs="Arial"/>
                <w:b/>
                <w:sz w:val="24"/>
                <w:szCs w:val="24"/>
              </w:rPr>
              <w:t>INSTRUCTOR</w:t>
            </w:r>
          </w:p>
        </w:tc>
        <w:tc>
          <w:tcPr>
            <w:tcW w:w="1701" w:type="dxa"/>
          </w:tcPr>
          <w:p w14:paraId="423F3BFD" w14:textId="157F5A1D" w:rsidR="00B53D0D" w:rsidRPr="003373F7" w:rsidRDefault="00A72F8F" w:rsidP="003373F7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373F7">
              <w:rPr>
                <w:rFonts w:ascii="Arial" w:hAnsi="Arial" w:cs="Arial"/>
                <w:b/>
                <w:sz w:val="24"/>
                <w:szCs w:val="24"/>
              </w:rPr>
              <w:t>SENA- CTAPT</w:t>
            </w:r>
          </w:p>
        </w:tc>
        <w:tc>
          <w:tcPr>
            <w:tcW w:w="2551" w:type="dxa"/>
          </w:tcPr>
          <w:p w14:paraId="0EED43B0" w14:textId="2A16C599" w:rsidR="00B53D0D" w:rsidRPr="003373F7" w:rsidRDefault="00A717D2" w:rsidP="003373F7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373F7">
              <w:rPr>
                <w:rFonts w:ascii="Arial" w:hAnsi="Arial" w:cs="Arial"/>
                <w:b/>
                <w:sz w:val="24"/>
                <w:szCs w:val="24"/>
              </w:rPr>
              <w:t>29/01/2026</w:t>
            </w:r>
          </w:p>
        </w:tc>
      </w:tr>
    </w:tbl>
    <w:p w14:paraId="4D6657C4" w14:textId="77777777" w:rsidR="0092729E" w:rsidRPr="003373F7" w:rsidRDefault="0092729E" w:rsidP="003373F7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2E14072D" w14:textId="7AFCC033" w:rsidR="00B53D0D" w:rsidRPr="003373F7" w:rsidRDefault="00B53D0D" w:rsidP="003373F7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3373F7">
        <w:rPr>
          <w:rFonts w:ascii="Arial" w:hAnsi="Arial" w:cs="Arial"/>
          <w:b/>
          <w:sz w:val="24"/>
          <w:szCs w:val="24"/>
        </w:rPr>
        <w:t xml:space="preserve">8. CONTROL DE CAMBIOS </w:t>
      </w:r>
      <w:r w:rsidRPr="003373F7">
        <w:rPr>
          <w:rFonts w:ascii="Arial" w:hAnsi="Arial" w:cs="Arial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5"/>
        <w:gridCol w:w="2553"/>
        <w:gridCol w:w="1500"/>
        <w:gridCol w:w="1710"/>
        <w:gridCol w:w="910"/>
        <w:gridCol w:w="1869"/>
      </w:tblGrid>
      <w:tr w:rsidR="00B53D0D" w:rsidRPr="003373F7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3373F7" w:rsidRDefault="00B53D0D" w:rsidP="003373F7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3373F7" w:rsidRDefault="00B53D0D" w:rsidP="003373F7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373F7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3373F7" w:rsidRDefault="00B53D0D" w:rsidP="003373F7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373F7">
              <w:rPr>
                <w:rFonts w:ascii="Arial" w:hAnsi="Arial" w:cs="Arial"/>
                <w:b/>
                <w:sz w:val="24"/>
                <w:szCs w:val="24"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3373F7" w:rsidRDefault="00B53D0D" w:rsidP="003373F7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373F7">
              <w:rPr>
                <w:rFonts w:ascii="Arial" w:hAnsi="Arial" w:cs="Arial"/>
                <w:b/>
                <w:sz w:val="24"/>
                <w:szCs w:val="24"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3373F7" w:rsidRDefault="00B53D0D" w:rsidP="003373F7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373F7">
              <w:rPr>
                <w:rFonts w:ascii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3373F7" w:rsidRDefault="00B53D0D" w:rsidP="003373F7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373F7">
              <w:rPr>
                <w:rFonts w:ascii="Arial" w:hAnsi="Arial" w:cs="Arial"/>
                <w:b/>
                <w:sz w:val="24"/>
                <w:szCs w:val="24"/>
              </w:rPr>
              <w:t>Razón del Cambio</w:t>
            </w:r>
          </w:p>
        </w:tc>
      </w:tr>
      <w:tr w:rsidR="00B53D0D" w:rsidRPr="003373F7" w14:paraId="7D3D6392" w14:textId="77777777" w:rsidTr="00F51763">
        <w:tc>
          <w:tcPr>
            <w:tcW w:w="1235" w:type="dxa"/>
          </w:tcPr>
          <w:p w14:paraId="225C3536" w14:textId="77777777" w:rsidR="00B53D0D" w:rsidRPr="003373F7" w:rsidRDefault="00B53D0D" w:rsidP="003373F7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373F7">
              <w:rPr>
                <w:rFonts w:ascii="Arial" w:hAnsi="Arial" w:cs="Arial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3373F7" w:rsidRDefault="00B53D0D" w:rsidP="003373F7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3373F7" w:rsidRDefault="00B53D0D" w:rsidP="003373F7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3373F7" w:rsidRDefault="00B53D0D" w:rsidP="003373F7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3373F7" w:rsidRDefault="00B53D0D" w:rsidP="003373F7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3373F7" w:rsidRDefault="00B53D0D" w:rsidP="003373F7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3373F7" w:rsidRDefault="0092729E" w:rsidP="003373F7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sectPr w:rsidR="0092729E" w:rsidRPr="003373F7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B126C" w14:textId="77777777" w:rsidR="00A956FA" w:rsidRDefault="00A956FA">
      <w:pPr>
        <w:spacing w:after="0" w:line="240" w:lineRule="auto"/>
      </w:pPr>
      <w:r>
        <w:separator/>
      </w:r>
    </w:p>
  </w:endnote>
  <w:endnote w:type="continuationSeparator" w:id="0">
    <w:p w14:paraId="0337A2B5" w14:textId="77777777" w:rsidR="00A956FA" w:rsidRDefault="00A956FA">
      <w:pPr>
        <w:spacing w:after="0" w:line="240" w:lineRule="auto"/>
      </w:pPr>
      <w:r>
        <w:continuationSeparator/>
      </w:r>
    </w:p>
  </w:endnote>
  <w:endnote w:type="continuationNotice" w:id="1">
    <w:p w14:paraId="570DFA4A" w14:textId="77777777" w:rsidR="00A956FA" w:rsidRDefault="00A956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notTrueType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A57DB" w14:textId="77777777" w:rsidR="00A956FA" w:rsidRDefault="00A956FA">
      <w:pPr>
        <w:spacing w:after="0" w:line="240" w:lineRule="auto"/>
      </w:pPr>
      <w:r>
        <w:separator/>
      </w:r>
    </w:p>
  </w:footnote>
  <w:footnote w:type="continuationSeparator" w:id="0">
    <w:p w14:paraId="23ABF0FC" w14:textId="77777777" w:rsidR="00A956FA" w:rsidRDefault="00A956FA">
      <w:pPr>
        <w:spacing w:after="0" w:line="240" w:lineRule="auto"/>
      </w:pPr>
      <w:r>
        <w:continuationSeparator/>
      </w:r>
    </w:p>
  </w:footnote>
  <w:footnote w:type="continuationNotice" w:id="1">
    <w:p w14:paraId="7F1961DF" w14:textId="77777777" w:rsidR="00A956FA" w:rsidRDefault="00A956F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60AA8" w14:textId="6D30D285" w:rsidR="00F51763" w:rsidRDefault="00A956FA">
    <w:pPr>
      <w:pStyle w:val="Encabezado"/>
    </w:pPr>
    <w:r>
      <w:rPr>
        <w:noProof/>
      </w:rPr>
      <w:pict w14:anchorId="64417D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alt="" style="position:absolute;margin-left:0;margin-top:0;width:566.2pt;height:113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F2BE" w14:textId="36BC9D2D" w:rsidR="00E85AFD" w:rsidRDefault="00A956FA">
    <w:pPr>
      <w:pStyle w:val="Encabezado"/>
      <w:rPr>
        <w:noProof/>
        <w:lang w:val="es-ES" w:eastAsia="es-ES"/>
      </w:rPr>
    </w:pPr>
    <w:r>
      <w:rPr>
        <w:noProof/>
      </w:rPr>
      <w:pict w14:anchorId="77621EA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alt="" style="position:absolute;margin-left:0;margin-top:0;width:566.2pt;height:113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D77"/>
    <w:multiLevelType w:val="multilevel"/>
    <w:tmpl w:val="740A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798D"/>
    <w:multiLevelType w:val="hybridMultilevel"/>
    <w:tmpl w:val="81CC17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D195B"/>
    <w:multiLevelType w:val="hybridMultilevel"/>
    <w:tmpl w:val="B70A98AE"/>
    <w:lvl w:ilvl="0" w:tplc="293C2928">
      <w:start w:val="2"/>
      <w:numFmt w:val="decimal"/>
      <w:lvlText w:val="%1."/>
      <w:lvlJc w:val="left"/>
      <w:pPr>
        <w:ind w:left="199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208BB"/>
    <w:multiLevelType w:val="hybridMultilevel"/>
    <w:tmpl w:val="228CCD7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E16A4"/>
    <w:multiLevelType w:val="multilevel"/>
    <w:tmpl w:val="5B52B2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5" w15:restartNumberingAfterBreak="0">
    <w:nsid w:val="0C392398"/>
    <w:multiLevelType w:val="multilevel"/>
    <w:tmpl w:val="559E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9207E"/>
    <w:multiLevelType w:val="multilevel"/>
    <w:tmpl w:val="72BA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E71C0"/>
    <w:multiLevelType w:val="multilevel"/>
    <w:tmpl w:val="FDB0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ascii="Arial" w:eastAsiaTheme="majorEastAsia" w:hAnsi="Arial" w:cs="Arial" w:hint="default"/>
        <w:b/>
        <w:sz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F47EC"/>
    <w:multiLevelType w:val="multilevel"/>
    <w:tmpl w:val="D55A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92D10"/>
    <w:multiLevelType w:val="multilevel"/>
    <w:tmpl w:val="EED4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827F4"/>
    <w:multiLevelType w:val="hybridMultilevel"/>
    <w:tmpl w:val="DCC409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7F1091"/>
    <w:multiLevelType w:val="multilevel"/>
    <w:tmpl w:val="8BB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712B4"/>
    <w:multiLevelType w:val="hybridMultilevel"/>
    <w:tmpl w:val="4D1813E6"/>
    <w:lvl w:ilvl="0" w:tplc="240A000F">
      <w:start w:val="1"/>
      <w:numFmt w:val="decimal"/>
      <w:lvlText w:val="%1."/>
      <w:lvlJc w:val="left"/>
      <w:pPr>
        <w:ind w:left="1996" w:hanging="360"/>
      </w:pPr>
    </w:lvl>
    <w:lvl w:ilvl="1" w:tplc="240A0019" w:tentative="1">
      <w:start w:val="1"/>
      <w:numFmt w:val="lowerLetter"/>
      <w:lvlText w:val="%2."/>
      <w:lvlJc w:val="left"/>
      <w:pPr>
        <w:ind w:left="2716" w:hanging="360"/>
      </w:pPr>
    </w:lvl>
    <w:lvl w:ilvl="2" w:tplc="240A001B" w:tentative="1">
      <w:start w:val="1"/>
      <w:numFmt w:val="lowerRoman"/>
      <w:lvlText w:val="%3."/>
      <w:lvlJc w:val="right"/>
      <w:pPr>
        <w:ind w:left="3436" w:hanging="180"/>
      </w:pPr>
    </w:lvl>
    <w:lvl w:ilvl="3" w:tplc="240A000F" w:tentative="1">
      <w:start w:val="1"/>
      <w:numFmt w:val="decimal"/>
      <w:lvlText w:val="%4."/>
      <w:lvlJc w:val="left"/>
      <w:pPr>
        <w:ind w:left="4156" w:hanging="360"/>
      </w:pPr>
    </w:lvl>
    <w:lvl w:ilvl="4" w:tplc="240A0019" w:tentative="1">
      <w:start w:val="1"/>
      <w:numFmt w:val="lowerLetter"/>
      <w:lvlText w:val="%5."/>
      <w:lvlJc w:val="left"/>
      <w:pPr>
        <w:ind w:left="4876" w:hanging="360"/>
      </w:pPr>
    </w:lvl>
    <w:lvl w:ilvl="5" w:tplc="240A001B" w:tentative="1">
      <w:start w:val="1"/>
      <w:numFmt w:val="lowerRoman"/>
      <w:lvlText w:val="%6."/>
      <w:lvlJc w:val="right"/>
      <w:pPr>
        <w:ind w:left="5596" w:hanging="180"/>
      </w:pPr>
    </w:lvl>
    <w:lvl w:ilvl="6" w:tplc="240A000F" w:tentative="1">
      <w:start w:val="1"/>
      <w:numFmt w:val="decimal"/>
      <w:lvlText w:val="%7."/>
      <w:lvlJc w:val="left"/>
      <w:pPr>
        <w:ind w:left="6316" w:hanging="360"/>
      </w:pPr>
    </w:lvl>
    <w:lvl w:ilvl="7" w:tplc="240A0019" w:tentative="1">
      <w:start w:val="1"/>
      <w:numFmt w:val="lowerLetter"/>
      <w:lvlText w:val="%8."/>
      <w:lvlJc w:val="left"/>
      <w:pPr>
        <w:ind w:left="7036" w:hanging="360"/>
      </w:pPr>
    </w:lvl>
    <w:lvl w:ilvl="8" w:tplc="24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3" w15:restartNumberingAfterBreak="0">
    <w:nsid w:val="23443180"/>
    <w:multiLevelType w:val="multilevel"/>
    <w:tmpl w:val="4C96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A163E"/>
    <w:multiLevelType w:val="multilevel"/>
    <w:tmpl w:val="DA9E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76603"/>
    <w:multiLevelType w:val="multilevel"/>
    <w:tmpl w:val="870C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D565E"/>
    <w:multiLevelType w:val="multilevel"/>
    <w:tmpl w:val="1B68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054451"/>
    <w:multiLevelType w:val="multilevel"/>
    <w:tmpl w:val="172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C03E2F"/>
    <w:multiLevelType w:val="multilevel"/>
    <w:tmpl w:val="AC44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26B0E"/>
    <w:multiLevelType w:val="hybridMultilevel"/>
    <w:tmpl w:val="7F206FE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C25405B"/>
    <w:multiLevelType w:val="multilevel"/>
    <w:tmpl w:val="47A6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F20DBA"/>
    <w:multiLevelType w:val="multilevel"/>
    <w:tmpl w:val="7CAE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0147B6"/>
    <w:multiLevelType w:val="multilevel"/>
    <w:tmpl w:val="9946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2E6012"/>
    <w:multiLevelType w:val="multilevel"/>
    <w:tmpl w:val="22F0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30B44"/>
    <w:multiLevelType w:val="multilevel"/>
    <w:tmpl w:val="C28A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36122"/>
    <w:multiLevelType w:val="multilevel"/>
    <w:tmpl w:val="23AA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075AC7"/>
    <w:multiLevelType w:val="multilevel"/>
    <w:tmpl w:val="88A4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E21EAF"/>
    <w:multiLevelType w:val="multilevel"/>
    <w:tmpl w:val="B72A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50E09"/>
    <w:multiLevelType w:val="multilevel"/>
    <w:tmpl w:val="49C8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E907F7"/>
    <w:multiLevelType w:val="hybridMultilevel"/>
    <w:tmpl w:val="BD26F0F2"/>
    <w:lvl w:ilvl="0" w:tplc="293C292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938" w:hanging="360"/>
      </w:pPr>
    </w:lvl>
    <w:lvl w:ilvl="2" w:tplc="240A001B" w:tentative="1">
      <w:start w:val="1"/>
      <w:numFmt w:val="lowerRoman"/>
      <w:lvlText w:val="%3."/>
      <w:lvlJc w:val="right"/>
      <w:pPr>
        <w:ind w:left="1658" w:hanging="180"/>
      </w:pPr>
    </w:lvl>
    <w:lvl w:ilvl="3" w:tplc="240A000F" w:tentative="1">
      <w:start w:val="1"/>
      <w:numFmt w:val="decimal"/>
      <w:lvlText w:val="%4."/>
      <w:lvlJc w:val="left"/>
      <w:pPr>
        <w:ind w:left="2378" w:hanging="360"/>
      </w:pPr>
    </w:lvl>
    <w:lvl w:ilvl="4" w:tplc="240A0019" w:tentative="1">
      <w:start w:val="1"/>
      <w:numFmt w:val="lowerLetter"/>
      <w:lvlText w:val="%5."/>
      <w:lvlJc w:val="left"/>
      <w:pPr>
        <w:ind w:left="3098" w:hanging="360"/>
      </w:pPr>
    </w:lvl>
    <w:lvl w:ilvl="5" w:tplc="240A001B" w:tentative="1">
      <w:start w:val="1"/>
      <w:numFmt w:val="lowerRoman"/>
      <w:lvlText w:val="%6."/>
      <w:lvlJc w:val="right"/>
      <w:pPr>
        <w:ind w:left="3818" w:hanging="180"/>
      </w:pPr>
    </w:lvl>
    <w:lvl w:ilvl="6" w:tplc="240A000F" w:tentative="1">
      <w:start w:val="1"/>
      <w:numFmt w:val="decimal"/>
      <w:lvlText w:val="%7."/>
      <w:lvlJc w:val="left"/>
      <w:pPr>
        <w:ind w:left="4538" w:hanging="360"/>
      </w:pPr>
    </w:lvl>
    <w:lvl w:ilvl="7" w:tplc="240A0019" w:tentative="1">
      <w:start w:val="1"/>
      <w:numFmt w:val="lowerLetter"/>
      <w:lvlText w:val="%8."/>
      <w:lvlJc w:val="left"/>
      <w:pPr>
        <w:ind w:left="5258" w:hanging="360"/>
      </w:pPr>
    </w:lvl>
    <w:lvl w:ilvl="8" w:tplc="24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1" w15:restartNumberingAfterBreak="0">
    <w:nsid w:val="614F566F"/>
    <w:multiLevelType w:val="multilevel"/>
    <w:tmpl w:val="4D50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887823"/>
    <w:multiLevelType w:val="multilevel"/>
    <w:tmpl w:val="553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2665DA"/>
    <w:multiLevelType w:val="multilevel"/>
    <w:tmpl w:val="6DAE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B52D2"/>
    <w:multiLevelType w:val="multilevel"/>
    <w:tmpl w:val="219CD9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6B3126"/>
    <w:multiLevelType w:val="multilevel"/>
    <w:tmpl w:val="8C88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168C3"/>
    <w:multiLevelType w:val="hybridMultilevel"/>
    <w:tmpl w:val="AC2ED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FD38F1"/>
    <w:multiLevelType w:val="multilevel"/>
    <w:tmpl w:val="46E2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17879"/>
    <w:multiLevelType w:val="hybridMultilevel"/>
    <w:tmpl w:val="E80E071A"/>
    <w:lvl w:ilvl="0" w:tplc="293C29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0C332ED"/>
    <w:multiLevelType w:val="hybridMultilevel"/>
    <w:tmpl w:val="E2DCAEE8"/>
    <w:lvl w:ilvl="0" w:tplc="240A000F">
      <w:start w:val="1"/>
      <w:numFmt w:val="decimal"/>
      <w:lvlText w:val="%1."/>
      <w:lvlJc w:val="left"/>
      <w:pPr>
        <w:ind w:left="1636" w:hanging="360"/>
      </w:pPr>
    </w:lvl>
    <w:lvl w:ilvl="1" w:tplc="240A0019" w:tentative="1">
      <w:start w:val="1"/>
      <w:numFmt w:val="lowerLetter"/>
      <w:lvlText w:val="%2."/>
      <w:lvlJc w:val="left"/>
      <w:pPr>
        <w:ind w:left="2356" w:hanging="360"/>
      </w:pPr>
    </w:lvl>
    <w:lvl w:ilvl="2" w:tplc="240A001B" w:tentative="1">
      <w:start w:val="1"/>
      <w:numFmt w:val="lowerRoman"/>
      <w:lvlText w:val="%3."/>
      <w:lvlJc w:val="right"/>
      <w:pPr>
        <w:ind w:left="3076" w:hanging="180"/>
      </w:pPr>
    </w:lvl>
    <w:lvl w:ilvl="3" w:tplc="240A000F" w:tentative="1">
      <w:start w:val="1"/>
      <w:numFmt w:val="decimal"/>
      <w:lvlText w:val="%4."/>
      <w:lvlJc w:val="left"/>
      <w:pPr>
        <w:ind w:left="3796" w:hanging="360"/>
      </w:pPr>
    </w:lvl>
    <w:lvl w:ilvl="4" w:tplc="240A0019" w:tentative="1">
      <w:start w:val="1"/>
      <w:numFmt w:val="lowerLetter"/>
      <w:lvlText w:val="%5."/>
      <w:lvlJc w:val="left"/>
      <w:pPr>
        <w:ind w:left="4516" w:hanging="360"/>
      </w:pPr>
    </w:lvl>
    <w:lvl w:ilvl="5" w:tplc="240A001B" w:tentative="1">
      <w:start w:val="1"/>
      <w:numFmt w:val="lowerRoman"/>
      <w:lvlText w:val="%6."/>
      <w:lvlJc w:val="right"/>
      <w:pPr>
        <w:ind w:left="5236" w:hanging="180"/>
      </w:pPr>
    </w:lvl>
    <w:lvl w:ilvl="6" w:tplc="240A000F" w:tentative="1">
      <w:start w:val="1"/>
      <w:numFmt w:val="decimal"/>
      <w:lvlText w:val="%7."/>
      <w:lvlJc w:val="left"/>
      <w:pPr>
        <w:ind w:left="5956" w:hanging="360"/>
      </w:pPr>
    </w:lvl>
    <w:lvl w:ilvl="7" w:tplc="240A0019" w:tentative="1">
      <w:start w:val="1"/>
      <w:numFmt w:val="lowerLetter"/>
      <w:lvlText w:val="%8."/>
      <w:lvlJc w:val="left"/>
      <w:pPr>
        <w:ind w:left="6676" w:hanging="360"/>
      </w:pPr>
    </w:lvl>
    <w:lvl w:ilvl="8" w:tplc="24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0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724B6569"/>
    <w:multiLevelType w:val="multilevel"/>
    <w:tmpl w:val="6488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37CC3"/>
    <w:multiLevelType w:val="multilevel"/>
    <w:tmpl w:val="1452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2947B6"/>
    <w:multiLevelType w:val="multilevel"/>
    <w:tmpl w:val="ABAA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B211A0"/>
    <w:multiLevelType w:val="hybridMultilevel"/>
    <w:tmpl w:val="5BD69FE6"/>
    <w:lvl w:ilvl="0" w:tplc="293C2928">
      <w:start w:val="2"/>
      <w:numFmt w:val="decimal"/>
      <w:lvlText w:val="%1."/>
      <w:lvlJc w:val="left"/>
      <w:pPr>
        <w:ind w:left="199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716" w:hanging="360"/>
      </w:pPr>
    </w:lvl>
    <w:lvl w:ilvl="2" w:tplc="240A001B" w:tentative="1">
      <w:start w:val="1"/>
      <w:numFmt w:val="lowerRoman"/>
      <w:lvlText w:val="%3."/>
      <w:lvlJc w:val="right"/>
      <w:pPr>
        <w:ind w:left="3436" w:hanging="180"/>
      </w:pPr>
    </w:lvl>
    <w:lvl w:ilvl="3" w:tplc="240A000F" w:tentative="1">
      <w:start w:val="1"/>
      <w:numFmt w:val="decimal"/>
      <w:lvlText w:val="%4."/>
      <w:lvlJc w:val="left"/>
      <w:pPr>
        <w:ind w:left="4156" w:hanging="360"/>
      </w:pPr>
    </w:lvl>
    <w:lvl w:ilvl="4" w:tplc="240A0019" w:tentative="1">
      <w:start w:val="1"/>
      <w:numFmt w:val="lowerLetter"/>
      <w:lvlText w:val="%5."/>
      <w:lvlJc w:val="left"/>
      <w:pPr>
        <w:ind w:left="4876" w:hanging="360"/>
      </w:pPr>
    </w:lvl>
    <w:lvl w:ilvl="5" w:tplc="240A001B" w:tentative="1">
      <w:start w:val="1"/>
      <w:numFmt w:val="lowerRoman"/>
      <w:lvlText w:val="%6."/>
      <w:lvlJc w:val="right"/>
      <w:pPr>
        <w:ind w:left="5596" w:hanging="180"/>
      </w:pPr>
    </w:lvl>
    <w:lvl w:ilvl="6" w:tplc="240A000F" w:tentative="1">
      <w:start w:val="1"/>
      <w:numFmt w:val="decimal"/>
      <w:lvlText w:val="%7."/>
      <w:lvlJc w:val="left"/>
      <w:pPr>
        <w:ind w:left="6316" w:hanging="360"/>
      </w:pPr>
    </w:lvl>
    <w:lvl w:ilvl="7" w:tplc="240A0019" w:tentative="1">
      <w:start w:val="1"/>
      <w:numFmt w:val="lowerLetter"/>
      <w:lvlText w:val="%8."/>
      <w:lvlJc w:val="left"/>
      <w:pPr>
        <w:ind w:left="7036" w:hanging="360"/>
      </w:pPr>
    </w:lvl>
    <w:lvl w:ilvl="8" w:tplc="24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5" w15:restartNumberingAfterBreak="0">
    <w:nsid w:val="781766E1"/>
    <w:multiLevelType w:val="multilevel"/>
    <w:tmpl w:val="1AE4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2176C6"/>
    <w:multiLevelType w:val="hybridMultilevel"/>
    <w:tmpl w:val="B99AF4E2"/>
    <w:lvl w:ilvl="0" w:tplc="240A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7" w15:restartNumberingAfterBreak="0">
    <w:nsid w:val="7CB92A21"/>
    <w:multiLevelType w:val="hybridMultilevel"/>
    <w:tmpl w:val="EB3282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CB0822"/>
    <w:multiLevelType w:val="multilevel"/>
    <w:tmpl w:val="73F4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65884">
    <w:abstractNumId w:val="40"/>
  </w:num>
  <w:num w:numId="2" w16cid:durableId="2086754430">
    <w:abstractNumId w:val="23"/>
  </w:num>
  <w:num w:numId="3" w16cid:durableId="640306969">
    <w:abstractNumId w:val="36"/>
  </w:num>
  <w:num w:numId="4" w16cid:durableId="1458984210">
    <w:abstractNumId w:val="11"/>
  </w:num>
  <w:num w:numId="5" w16cid:durableId="250311191">
    <w:abstractNumId w:val="27"/>
  </w:num>
  <w:num w:numId="6" w16cid:durableId="122891578">
    <w:abstractNumId w:val="21"/>
  </w:num>
  <w:num w:numId="7" w16cid:durableId="1609656168">
    <w:abstractNumId w:val="37"/>
  </w:num>
  <w:num w:numId="8" w16cid:durableId="1727339106">
    <w:abstractNumId w:val="17"/>
  </w:num>
  <w:num w:numId="9" w16cid:durableId="1419012893">
    <w:abstractNumId w:val="32"/>
  </w:num>
  <w:num w:numId="10" w16cid:durableId="1343967918">
    <w:abstractNumId w:val="18"/>
  </w:num>
  <w:num w:numId="11" w16cid:durableId="1509057081">
    <w:abstractNumId w:val="33"/>
  </w:num>
  <w:num w:numId="12" w16cid:durableId="1840729967">
    <w:abstractNumId w:val="16"/>
  </w:num>
  <w:num w:numId="13" w16cid:durableId="1311668541">
    <w:abstractNumId w:val="24"/>
  </w:num>
  <w:num w:numId="14" w16cid:durableId="541552520">
    <w:abstractNumId w:val="35"/>
  </w:num>
  <w:num w:numId="15" w16cid:durableId="1413816069">
    <w:abstractNumId w:val="46"/>
  </w:num>
  <w:num w:numId="16" w16cid:durableId="2102675027">
    <w:abstractNumId w:val="3"/>
  </w:num>
  <w:num w:numId="17" w16cid:durableId="745954591">
    <w:abstractNumId w:val="1"/>
  </w:num>
  <w:num w:numId="18" w16cid:durableId="1950506351">
    <w:abstractNumId w:val="41"/>
  </w:num>
  <w:num w:numId="19" w16cid:durableId="1311211127">
    <w:abstractNumId w:val="22"/>
  </w:num>
  <w:num w:numId="20" w16cid:durableId="2111005006">
    <w:abstractNumId w:val="48"/>
  </w:num>
  <w:num w:numId="21" w16cid:durableId="1215191743">
    <w:abstractNumId w:val="9"/>
  </w:num>
  <w:num w:numId="22" w16cid:durableId="1340236365">
    <w:abstractNumId w:val="43"/>
  </w:num>
  <w:num w:numId="23" w16cid:durableId="1982684666">
    <w:abstractNumId w:val="34"/>
  </w:num>
  <w:num w:numId="24" w16cid:durableId="242418561">
    <w:abstractNumId w:val="42"/>
  </w:num>
  <w:num w:numId="25" w16cid:durableId="1140151486">
    <w:abstractNumId w:val="13"/>
  </w:num>
  <w:num w:numId="26" w16cid:durableId="281227030">
    <w:abstractNumId w:val="15"/>
  </w:num>
  <w:num w:numId="27" w16cid:durableId="817457890">
    <w:abstractNumId w:val="5"/>
  </w:num>
  <w:num w:numId="28" w16cid:durableId="879785182">
    <w:abstractNumId w:val="14"/>
  </w:num>
  <w:num w:numId="29" w16cid:durableId="815607799">
    <w:abstractNumId w:val="0"/>
  </w:num>
  <w:num w:numId="30" w16cid:durableId="1536651595">
    <w:abstractNumId w:val="28"/>
  </w:num>
  <w:num w:numId="31" w16cid:durableId="815801947">
    <w:abstractNumId w:val="20"/>
  </w:num>
  <w:num w:numId="32" w16cid:durableId="1449856069">
    <w:abstractNumId w:val="26"/>
  </w:num>
  <w:num w:numId="33" w16cid:durableId="392587649">
    <w:abstractNumId w:val="31"/>
  </w:num>
  <w:num w:numId="34" w16cid:durableId="1705133468">
    <w:abstractNumId w:val="4"/>
  </w:num>
  <w:num w:numId="35" w16cid:durableId="2015914529">
    <w:abstractNumId w:val="47"/>
  </w:num>
  <w:num w:numId="36" w16cid:durableId="2093817680">
    <w:abstractNumId w:val="25"/>
  </w:num>
  <w:num w:numId="37" w16cid:durableId="909970522">
    <w:abstractNumId w:val="8"/>
  </w:num>
  <w:num w:numId="38" w16cid:durableId="1971745748">
    <w:abstractNumId w:val="6"/>
  </w:num>
  <w:num w:numId="39" w16cid:durableId="1004550537">
    <w:abstractNumId w:val="29"/>
  </w:num>
  <w:num w:numId="40" w16cid:durableId="151601912">
    <w:abstractNumId w:val="45"/>
  </w:num>
  <w:num w:numId="41" w16cid:durableId="901528303">
    <w:abstractNumId w:val="39"/>
  </w:num>
  <w:num w:numId="42" w16cid:durableId="1663577823">
    <w:abstractNumId w:val="12"/>
  </w:num>
  <w:num w:numId="43" w16cid:durableId="2064213364">
    <w:abstractNumId w:val="44"/>
  </w:num>
  <w:num w:numId="44" w16cid:durableId="1493645292">
    <w:abstractNumId w:val="2"/>
  </w:num>
  <w:num w:numId="45" w16cid:durableId="794641952">
    <w:abstractNumId w:val="10"/>
  </w:num>
  <w:num w:numId="46" w16cid:durableId="1351877111">
    <w:abstractNumId w:val="30"/>
  </w:num>
  <w:num w:numId="47" w16cid:durableId="1367674670">
    <w:abstractNumId w:val="38"/>
  </w:num>
  <w:num w:numId="48" w16cid:durableId="1909148969">
    <w:abstractNumId w:val="7"/>
  </w:num>
  <w:num w:numId="49" w16cid:durableId="2097510787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hideSpellingErrors/>
  <w:hideGrammaticalErrors/>
  <w:attachedTemplate r:id="rId1"/>
  <w:defaultTabStop w:val="708"/>
  <w:hyphenationZone w:val="425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AFD"/>
    <w:rsid w:val="00024FBF"/>
    <w:rsid w:val="00033399"/>
    <w:rsid w:val="00064F6E"/>
    <w:rsid w:val="000723CC"/>
    <w:rsid w:val="000914CB"/>
    <w:rsid w:val="000935DA"/>
    <w:rsid w:val="000A388B"/>
    <w:rsid w:val="000A648F"/>
    <w:rsid w:val="000C285C"/>
    <w:rsid w:val="000E3051"/>
    <w:rsid w:val="000F2166"/>
    <w:rsid w:val="00117BFB"/>
    <w:rsid w:val="0013132D"/>
    <w:rsid w:val="00172F63"/>
    <w:rsid w:val="00174851"/>
    <w:rsid w:val="00195406"/>
    <w:rsid w:val="001B65FA"/>
    <w:rsid w:val="001C508E"/>
    <w:rsid w:val="001D75C8"/>
    <w:rsid w:val="001D7EE0"/>
    <w:rsid w:val="001F68B7"/>
    <w:rsid w:val="00226892"/>
    <w:rsid w:val="00233A9B"/>
    <w:rsid w:val="002C251D"/>
    <w:rsid w:val="002D12AD"/>
    <w:rsid w:val="002E0F5A"/>
    <w:rsid w:val="003163ED"/>
    <w:rsid w:val="003232D5"/>
    <w:rsid w:val="003373F7"/>
    <w:rsid w:val="00357845"/>
    <w:rsid w:val="003605B2"/>
    <w:rsid w:val="00362DE7"/>
    <w:rsid w:val="003630EC"/>
    <w:rsid w:val="00370627"/>
    <w:rsid w:val="0038578C"/>
    <w:rsid w:val="003875F0"/>
    <w:rsid w:val="003949C9"/>
    <w:rsid w:val="00395869"/>
    <w:rsid w:val="003A64C4"/>
    <w:rsid w:val="003B2FA3"/>
    <w:rsid w:val="003B493D"/>
    <w:rsid w:val="003C6F5A"/>
    <w:rsid w:val="003D3C35"/>
    <w:rsid w:val="003E1F55"/>
    <w:rsid w:val="00400D09"/>
    <w:rsid w:val="00417AA3"/>
    <w:rsid w:val="00421A50"/>
    <w:rsid w:val="00424075"/>
    <w:rsid w:val="0043362D"/>
    <w:rsid w:val="004360C9"/>
    <w:rsid w:val="00444A2D"/>
    <w:rsid w:val="00451A05"/>
    <w:rsid w:val="004673B2"/>
    <w:rsid w:val="004A4EB0"/>
    <w:rsid w:val="00502891"/>
    <w:rsid w:val="00504738"/>
    <w:rsid w:val="00520805"/>
    <w:rsid w:val="005242C6"/>
    <w:rsid w:val="00531EE0"/>
    <w:rsid w:val="00535FF7"/>
    <w:rsid w:val="00537159"/>
    <w:rsid w:val="00553E9D"/>
    <w:rsid w:val="005931AF"/>
    <w:rsid w:val="005A1830"/>
    <w:rsid w:val="005D09BE"/>
    <w:rsid w:val="005D3455"/>
    <w:rsid w:val="005D762E"/>
    <w:rsid w:val="005D765A"/>
    <w:rsid w:val="005E2F69"/>
    <w:rsid w:val="005E716B"/>
    <w:rsid w:val="00604A19"/>
    <w:rsid w:val="00605AB5"/>
    <w:rsid w:val="006149C6"/>
    <w:rsid w:val="00617EB2"/>
    <w:rsid w:val="00642940"/>
    <w:rsid w:val="00646F55"/>
    <w:rsid w:val="00665DAD"/>
    <w:rsid w:val="0067316B"/>
    <w:rsid w:val="00674A77"/>
    <w:rsid w:val="006866E9"/>
    <w:rsid w:val="006869F8"/>
    <w:rsid w:val="006A0BF0"/>
    <w:rsid w:val="006F3E98"/>
    <w:rsid w:val="00702E2E"/>
    <w:rsid w:val="00706C2A"/>
    <w:rsid w:val="00741E32"/>
    <w:rsid w:val="00743A27"/>
    <w:rsid w:val="007553B0"/>
    <w:rsid w:val="00761526"/>
    <w:rsid w:val="00763DBE"/>
    <w:rsid w:val="007659AA"/>
    <w:rsid w:val="0078644D"/>
    <w:rsid w:val="007C3AB2"/>
    <w:rsid w:val="007D4273"/>
    <w:rsid w:val="0080720B"/>
    <w:rsid w:val="00815D58"/>
    <w:rsid w:val="00834292"/>
    <w:rsid w:val="008439E3"/>
    <w:rsid w:val="0084412E"/>
    <w:rsid w:val="00845E20"/>
    <w:rsid w:val="00880A59"/>
    <w:rsid w:val="00886060"/>
    <w:rsid w:val="00891E73"/>
    <w:rsid w:val="008D48E0"/>
    <w:rsid w:val="008D7773"/>
    <w:rsid w:val="008F5A23"/>
    <w:rsid w:val="009015A5"/>
    <w:rsid w:val="00906B4C"/>
    <w:rsid w:val="0092729E"/>
    <w:rsid w:val="00941896"/>
    <w:rsid w:val="009448E8"/>
    <w:rsid w:val="00957754"/>
    <w:rsid w:val="009B6B97"/>
    <w:rsid w:val="009D3278"/>
    <w:rsid w:val="009E1F0C"/>
    <w:rsid w:val="009E2694"/>
    <w:rsid w:val="009F0C11"/>
    <w:rsid w:val="009F394D"/>
    <w:rsid w:val="00A30720"/>
    <w:rsid w:val="00A42EFD"/>
    <w:rsid w:val="00A63563"/>
    <w:rsid w:val="00A717D2"/>
    <w:rsid w:val="00A72F8F"/>
    <w:rsid w:val="00A92164"/>
    <w:rsid w:val="00A93D42"/>
    <w:rsid w:val="00A956FA"/>
    <w:rsid w:val="00AB2BA2"/>
    <w:rsid w:val="00AB2E72"/>
    <w:rsid w:val="00AB452D"/>
    <w:rsid w:val="00AC45D5"/>
    <w:rsid w:val="00AE06DB"/>
    <w:rsid w:val="00AF79AC"/>
    <w:rsid w:val="00B03D78"/>
    <w:rsid w:val="00B334B2"/>
    <w:rsid w:val="00B37BFF"/>
    <w:rsid w:val="00B457AB"/>
    <w:rsid w:val="00B52283"/>
    <w:rsid w:val="00B53D0D"/>
    <w:rsid w:val="00B616AD"/>
    <w:rsid w:val="00B67A68"/>
    <w:rsid w:val="00BA3E8C"/>
    <w:rsid w:val="00BA649D"/>
    <w:rsid w:val="00BB464D"/>
    <w:rsid w:val="00C16A31"/>
    <w:rsid w:val="00C40C7E"/>
    <w:rsid w:val="00C72CCB"/>
    <w:rsid w:val="00C91B12"/>
    <w:rsid w:val="00CA46F1"/>
    <w:rsid w:val="00CA7209"/>
    <w:rsid w:val="00CC084F"/>
    <w:rsid w:val="00CC09B2"/>
    <w:rsid w:val="00CC55A3"/>
    <w:rsid w:val="00CE69A9"/>
    <w:rsid w:val="00CF66F5"/>
    <w:rsid w:val="00CF730E"/>
    <w:rsid w:val="00D11770"/>
    <w:rsid w:val="00D136C7"/>
    <w:rsid w:val="00D21D5A"/>
    <w:rsid w:val="00D277E1"/>
    <w:rsid w:val="00D83FDF"/>
    <w:rsid w:val="00D85CF8"/>
    <w:rsid w:val="00DB13B3"/>
    <w:rsid w:val="00DC52B5"/>
    <w:rsid w:val="00DD7DE9"/>
    <w:rsid w:val="00E2350D"/>
    <w:rsid w:val="00E34F6F"/>
    <w:rsid w:val="00E413A0"/>
    <w:rsid w:val="00E47ADB"/>
    <w:rsid w:val="00E51DA8"/>
    <w:rsid w:val="00E5319B"/>
    <w:rsid w:val="00E54187"/>
    <w:rsid w:val="00E84005"/>
    <w:rsid w:val="00E85AFD"/>
    <w:rsid w:val="00EB21B5"/>
    <w:rsid w:val="00EB5C81"/>
    <w:rsid w:val="00EE2275"/>
    <w:rsid w:val="00EE736D"/>
    <w:rsid w:val="00F2679D"/>
    <w:rsid w:val="00F439FE"/>
    <w:rsid w:val="00F51763"/>
    <w:rsid w:val="00F566B0"/>
    <w:rsid w:val="00F67240"/>
    <w:rsid w:val="00F84D23"/>
    <w:rsid w:val="00F86752"/>
    <w:rsid w:val="00F97D5C"/>
    <w:rsid w:val="00FB155A"/>
    <w:rsid w:val="00FB5843"/>
    <w:rsid w:val="00FB67AE"/>
    <w:rsid w:val="00FB7A61"/>
    <w:rsid w:val="00FE057B"/>
    <w:rsid w:val="00FE7202"/>
    <w:rsid w:val="00FF2301"/>
    <w:rsid w:val="00FF258F"/>
    <w:rsid w:val="00FF7A28"/>
    <w:rsid w:val="09EDA5A2"/>
    <w:rsid w:val="0E399CB2"/>
    <w:rsid w:val="24891A0C"/>
    <w:rsid w:val="365BE273"/>
    <w:rsid w:val="57670158"/>
    <w:rsid w:val="5A7EFF2D"/>
    <w:rsid w:val="65E55ACB"/>
    <w:rsid w:val="67F9941C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3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1A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7A6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34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7A6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2173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1A50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character" w:styleId="nfasis">
    <w:name w:val="Emphasis"/>
    <w:basedOn w:val="Fuentedeprrafopredeter"/>
    <w:uiPriority w:val="20"/>
    <w:qFormat/>
    <w:rsid w:val="00421A50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7A61"/>
    <w:rPr>
      <w:rFonts w:asciiTheme="majorHAnsi" w:eastAsiaTheme="majorEastAsia" w:hAnsiTheme="majorHAnsi" w:cstheme="majorBidi"/>
      <w:color w:val="032348" w:themeColor="accent1" w:themeShade="BF"/>
      <w:sz w:val="22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7A61"/>
    <w:rPr>
      <w:rFonts w:asciiTheme="majorHAnsi" w:eastAsiaTheme="majorEastAsia" w:hAnsiTheme="majorHAnsi" w:cstheme="majorBidi"/>
      <w:color w:val="021730" w:themeColor="accent1" w:themeShade="7F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20805"/>
    <w:rPr>
      <w:color w:val="605E5C"/>
      <w:shd w:val="clear" w:color="auto" w:fill="E1DFDD"/>
    </w:rPr>
  </w:style>
  <w:style w:type="paragraph" w:customStyle="1" w:styleId="cell-char">
    <w:name w:val="cell-char"/>
    <w:basedOn w:val="Normal"/>
    <w:rsid w:val="0013132D"/>
    <w:pPr>
      <w:spacing w:after="0" w:line="240" w:lineRule="auto"/>
      <w:jc w:val="center"/>
    </w:pPr>
    <w:rPr>
      <w:rFonts w:cs="Calibri"/>
      <w:caps/>
      <w:sz w:val="24"/>
      <w:szCs w:val="24"/>
      <w:lang w:val="en-US"/>
    </w:rPr>
  </w:style>
  <w:style w:type="table" w:customStyle="1" w:styleId="tablecrossword">
    <w:name w:val="table_crossword"/>
    <w:basedOn w:val="Tablanormal"/>
    <w:rsid w:val="0013132D"/>
    <w:rPr>
      <w:rFonts w:ascii="Times New Roman" w:eastAsia="Times New Roman" w:hAnsi="Times New Roman"/>
      <w:lang w:val="en-US" w:eastAsia="en-US"/>
    </w:rPr>
    <w:tblPr/>
  </w:style>
  <w:style w:type="character" w:styleId="Hipervnculovisitado">
    <w:name w:val="FollowedHyperlink"/>
    <w:basedOn w:val="Fuentedeprrafopredeter"/>
    <w:uiPriority w:val="99"/>
    <w:semiHidden/>
    <w:unhideWhenUsed/>
    <w:rsid w:val="003E1F55"/>
    <w:rPr>
      <w:color w:val="356A9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5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5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3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1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0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5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53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45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79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3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2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3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2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659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5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0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07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8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6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35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81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8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56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96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4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8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33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5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5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0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311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5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64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30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7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9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3.xml><?xml version="1.0" encoding="utf-8"?>
<ds:datastoreItem xmlns:ds="http://schemas.openxmlformats.org/officeDocument/2006/customXml" ds:itemID="{A1552CAF-3685-44AE-B7DE-8D75846C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D:\Downloads\Formato_word-SENA-GC-F-005-V1.dotx</Template>
  <TotalTime>64</TotalTime>
  <Pages>3</Pages>
  <Words>430</Words>
  <Characters>2774</Characters>
  <Application>Microsoft Office Word</Application>
  <DocSecurity>0</DocSecurity>
  <Lines>308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Sergio Leonardo Cortez Perdomo</cp:lastModifiedBy>
  <cp:revision>12</cp:revision>
  <cp:lastPrinted>2016-06-08T13:42:00Z</cp:lastPrinted>
  <dcterms:created xsi:type="dcterms:W3CDTF">2026-01-29T15:31:00Z</dcterms:created>
  <dcterms:modified xsi:type="dcterms:W3CDTF">2026-03-25T17:15:00Z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0x010100E6FB40559C53924D9947EEC60714F600</vt:lpwstr>
  </property>
  <property fmtid="{D5CDD505-2E9C-101B-9397-08002B2CF9AE}" pid="3" name="MediaServiceImageTags">
    <vt:lpwstr/>
  </property>
  <property fmtid="{D5CDD505-2E9C-101B-9397-08002B2CF9AE}" pid="4" name="GrammarlyDocumentId">
    <vt:lpwstr>3d700877213b83c1f6f7a8dba73ed352631d8e03bf48ecc4f79bd5b83e8bc98b</vt:lpwstr>
  </property>
  <property fmtid="{D5CDD505-2E9C-101B-9397-08002B2CF9AE}" pid="5" name="MSIP_Label_516245d8-e5f4-42ac-a19d-923c969a5d0b_Enabled">
    <vt:lpwstr>true</vt:lpwstr>
  </property>
  <property fmtid="{D5CDD505-2E9C-101B-9397-08002B2CF9AE}" pid="6" name="MSIP_Label_516245d8-e5f4-42ac-a19d-923c969a5d0b_SetDate">
    <vt:lpwstr>2026-03-20T02:55:39Z</vt:lpwstr>
  </property>
  <property fmtid="{D5CDD505-2E9C-101B-9397-08002B2CF9AE}" pid="7" name="MSIP_Label_516245d8-e5f4-42ac-a19d-923c969a5d0b_Method">
    <vt:lpwstr>Privileged</vt:lpwstr>
  </property>
  <property fmtid="{D5CDD505-2E9C-101B-9397-08002B2CF9AE}" pid="8" name="MSIP_Label_516245d8-e5f4-42ac-a19d-923c969a5d0b_Name">
    <vt:lpwstr>Confidential</vt:lpwstr>
  </property>
  <property fmtid="{D5CDD505-2E9C-101B-9397-08002B2CF9AE}" pid="9" name="MSIP_Label_516245d8-e5f4-42ac-a19d-923c969a5d0b_SiteId">
    <vt:lpwstr>cbc2c381-2f2e-4d93-91d1-506c9316ace7</vt:lpwstr>
  </property>
  <property fmtid="{D5CDD505-2E9C-101B-9397-08002B2CF9AE}" pid="10" name="MSIP_Label_516245d8-e5f4-42ac-a19d-923c969a5d0b_ActionId">
    <vt:lpwstr>f3b7175a-237c-4bed-8430-98089a7c29e3</vt:lpwstr>
  </property>
  <property fmtid="{D5CDD505-2E9C-101B-9397-08002B2CF9AE}" pid="11" name="MSIP_Label_516245d8-e5f4-42ac-a19d-923c969a5d0b_ContentBits">
    <vt:lpwstr>0</vt:lpwstr>
  </property>
  <property fmtid="{D5CDD505-2E9C-101B-9397-08002B2CF9AE}" pid="12" name="MSIP_Label_516245d8-e5f4-42ac-a19d-923c969a5d0b_Tag">
    <vt:lpwstr>50, 0, 1, 1</vt:lpwstr>
  </property>
</Properties>
</file>